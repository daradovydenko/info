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Ind w:w="429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931"/>
        <w:gridCol w:w="8709"/>
      </w:tblGrid>
      <w:tr w:rsidR="00CB3AFD" w14:paraId="1BB8133D" w14:textId="77777777">
        <w:trPr>
          <w:trHeight w:val="7546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78A6" w14:textId="7446BF3E" w:rsidR="00CB3AFD" w:rsidRDefault="004F1A9B">
            <w:pPr>
              <w:pStyle w:val="TableParagraph"/>
              <w:widowControl w:val="0"/>
              <w:spacing w:before="52"/>
              <w:ind w:left="11"/>
            </w:pPr>
            <w:r>
              <w:rPr>
                <w:spacing w:val="-10"/>
                <w:kern w:val="0"/>
                <w:szCs w:val="22"/>
                <w:lang w:eastAsia="en-US" w:bidi="ar-SA"/>
              </w:rPr>
              <w:t>3</w:t>
            </w:r>
          </w:p>
        </w:tc>
        <w:tc>
          <w:tcPr>
            <w:tcW w:w="8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2FEC9" w14:textId="77777777" w:rsidR="004F1A9B" w:rsidRDefault="004F1A9B" w:rsidP="004F1A9B">
            <w:pPr>
              <w:pStyle w:val="ac"/>
              <w:ind w:firstLine="709"/>
            </w:pPr>
            <w:r>
              <w:t>Мне было тогда лет двадцать пять, - начал Н.Н., дела давно минувших дней, как видите. Я только что вырвался на волю и уехал за границу, не для того, чтобы "окончить мое воспитание", как говаривалось тогда, а просто мне захотелось посмотреть на мир божий. Я был здоров, молод, весел, деньги у меня не переводились, заботы еще не успели завестись – я жил без оглядки, делал, что хотел, процветал, одним словом. Мне тогда и в голову не приходило, что человек не растение и процветать ему долго нельзя. Молодость ест пряники золоченые, да и думает, что это-то и есть хлеб насущный; а придет время - и хлебца напросишься. Но толковать об этом не для чего.</w:t>
            </w:r>
          </w:p>
          <w:p w14:paraId="27B667C7" w14:textId="30E51B0B" w:rsidR="00CB3AFD" w:rsidRDefault="004F1A9B" w:rsidP="004F1A9B">
            <w:pPr>
              <w:pStyle w:val="ac"/>
              <w:ind w:firstLine="709"/>
            </w:pPr>
            <w:r>
              <w:t xml:space="preserve">Я путешествовал без всякой цели, без плана; останавливался везде, где мне нравилось, и отправлялся тотчас далее, как только чувствовал желание видеть новые лица - именно лица. Меня занимали исключительно одни люди; я ненавидел любопытные памятники, замечательные собрания, один вид лон-лакея возбуждал во мне ощущение тоски и злобы; я чуть с ума не сошел в дрезденском "Грюне </w:t>
            </w:r>
            <w:proofErr w:type="spellStart"/>
            <w:r>
              <w:t>Гевелбе</w:t>
            </w:r>
            <w:proofErr w:type="spellEnd"/>
            <w:r>
              <w:t>"…</w:t>
            </w:r>
          </w:p>
        </w:tc>
      </w:tr>
    </w:tbl>
    <w:p w14:paraId="7FC6CBBF" w14:textId="77777777" w:rsidR="00CB3AFD" w:rsidRDefault="00E82FFE">
      <w:pPr>
        <w:pStyle w:val="ac"/>
      </w:pPr>
      <w:r>
        <w:t xml:space="preserve"> </w:t>
      </w:r>
    </w:p>
    <w:p w14:paraId="08834E42" w14:textId="77777777" w:rsidR="00CB3AFD" w:rsidRDefault="00E82FFE">
      <w:pPr>
        <w:pStyle w:val="ac"/>
      </w:pPr>
      <w:r>
        <w:br w:type="page"/>
      </w:r>
    </w:p>
    <w:p w14:paraId="305DF4CC" w14:textId="77777777" w:rsidR="00CB3AFD" w:rsidRDefault="00E82FFE">
      <w:r>
        <w:lastRenderedPageBreak/>
        <w:t>2)</w:t>
      </w:r>
    </w:p>
    <w:tbl>
      <w:tblPr>
        <w:tblW w:w="9922" w:type="dxa"/>
        <w:tblInd w:w="-5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6"/>
        <w:gridCol w:w="4817"/>
        <w:gridCol w:w="4809"/>
      </w:tblGrid>
      <w:tr w:rsidR="00CB3AFD" w14:paraId="135832BD" w14:textId="77777777">
        <w:tc>
          <w:tcPr>
            <w:tcW w:w="2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50024" w14:textId="43E59BDF" w:rsidR="00CB3AFD" w:rsidRDefault="004F1A9B">
            <w:pPr>
              <w:pStyle w:val="ae"/>
              <w:widowControl/>
              <w:spacing w:before="57"/>
              <w:ind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962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</w:tcPr>
          <w:p w14:paraId="4C632A3D" w14:textId="12FFBDD6" w:rsidR="00CB3AFD" w:rsidRDefault="004F1A9B">
            <w:pPr>
              <w:pStyle w:val="ad"/>
            </w:pPr>
            <w:r>
              <w:rPr>
                <w:rFonts w:ascii="Arial" w:hAnsi="Arial"/>
                <w:b/>
                <w:sz w:val="22"/>
              </w:rPr>
              <w:t>В этот год…</w:t>
            </w:r>
          </w:p>
        </w:tc>
      </w:tr>
      <w:tr w:rsidR="00CB3AFD" w14:paraId="0D2F2746" w14:textId="77777777">
        <w:tc>
          <w:tcPr>
            <w:tcW w:w="2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F4890" w14:textId="77777777" w:rsidR="00CB3AFD" w:rsidRDefault="00CB3AFD">
            <w:pPr>
              <w:pStyle w:val="ae"/>
              <w:rPr>
                <w:sz w:val="4"/>
                <w:szCs w:val="4"/>
              </w:rPr>
            </w:pPr>
          </w:p>
        </w:tc>
        <w:tc>
          <w:tcPr>
            <w:tcW w:w="4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 w14:paraId="15D2840A" w14:textId="77777777" w:rsidR="004F1A9B" w:rsidRDefault="004F1A9B" w:rsidP="004F1A9B">
            <w:pPr>
              <w:pStyle w:val="ad"/>
            </w:pPr>
            <w:r>
              <w:t xml:space="preserve">В этот год за святыми обеднями Строже лики и свечи </w:t>
            </w:r>
            <w:proofErr w:type="spellStart"/>
            <w:r>
              <w:t>чадней</w:t>
            </w:r>
            <w:proofErr w:type="spellEnd"/>
            <w:r>
              <w:t>,</w:t>
            </w:r>
          </w:p>
          <w:p w14:paraId="48202742" w14:textId="77777777" w:rsidR="004F1A9B" w:rsidRDefault="004F1A9B" w:rsidP="004F1A9B">
            <w:pPr>
              <w:pStyle w:val="ad"/>
            </w:pPr>
            <w:r>
              <w:t>И выходят на паперть последними Детвора да гурьба матерей.</w:t>
            </w:r>
          </w:p>
          <w:p w14:paraId="148EEE97" w14:textId="77777777" w:rsidR="004F1A9B" w:rsidRDefault="004F1A9B" w:rsidP="004F1A9B">
            <w:pPr>
              <w:pStyle w:val="ad"/>
            </w:pPr>
            <w:r>
              <w:t>На завалинах рать сарафанная</w:t>
            </w:r>
            <w:proofErr w:type="gramStart"/>
            <w:r>
              <w:t>, Что</w:t>
            </w:r>
            <w:proofErr w:type="gramEnd"/>
            <w:r>
              <w:t xml:space="preserve"> ни баба, то горе-вдова;</w:t>
            </w:r>
          </w:p>
          <w:p w14:paraId="4A63C1A4" w14:textId="77777777" w:rsidR="004F1A9B" w:rsidRDefault="004F1A9B" w:rsidP="004F1A9B">
            <w:pPr>
              <w:pStyle w:val="ad"/>
            </w:pPr>
            <w:r>
              <w:t xml:space="preserve">Вечерами же </w:t>
            </w:r>
            <w:proofErr w:type="spellStart"/>
            <w:r>
              <w:t>мглица</w:t>
            </w:r>
            <w:proofErr w:type="spellEnd"/>
            <w:r>
              <w:t xml:space="preserve"> багряная Поминальные шепчет слова.</w:t>
            </w:r>
          </w:p>
          <w:p w14:paraId="6A186CE8" w14:textId="041E63A9" w:rsidR="00CB3AFD" w:rsidRDefault="004F1A9B" w:rsidP="004F1A9B">
            <w:pPr>
              <w:pStyle w:val="ad"/>
            </w:pPr>
            <w:r>
              <w:t>Посиделки, как трапеза братская, — Плат по брови, послушней кудель</w:t>
            </w:r>
            <w:proofErr w:type="gramStart"/>
            <w:r>
              <w:t>, Только</w:t>
            </w:r>
            <w:proofErr w:type="gramEnd"/>
            <w:r>
              <w:t xml:space="preserve"> изредка матерь солдатская Поведет причитаний свирель:</w:t>
            </w:r>
            <w:r>
              <w:tab/>
            </w:r>
          </w:p>
        </w:tc>
        <w:tc>
          <w:tcPr>
            <w:tcW w:w="48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 w14:paraId="534ACF70" w14:textId="77777777" w:rsidR="004F1A9B" w:rsidRDefault="004F1A9B" w:rsidP="004F1A9B">
            <w:pPr>
              <w:pStyle w:val="ad"/>
            </w:pPr>
            <w:r>
              <w:t>«Полетай, моя дума болезная,</w:t>
            </w:r>
          </w:p>
          <w:p w14:paraId="7804E542" w14:textId="77777777" w:rsidR="004F1A9B" w:rsidRDefault="004F1A9B" w:rsidP="004F1A9B">
            <w:pPr>
              <w:pStyle w:val="ad"/>
            </w:pPr>
            <w:r>
              <w:t xml:space="preserve">Дятлом-птицею в сыр-темен бор...» На </w:t>
            </w:r>
            <w:proofErr w:type="spellStart"/>
            <w:r>
              <w:t>загуменье</w:t>
            </w:r>
            <w:proofErr w:type="spellEnd"/>
            <w:r>
              <w:t xml:space="preserve"> ж поступь железная — Полуночный Егорьев дозор.</w:t>
            </w:r>
          </w:p>
          <w:p w14:paraId="6EDC128E" w14:textId="77777777" w:rsidR="004F1A9B" w:rsidRDefault="004F1A9B" w:rsidP="004F1A9B">
            <w:pPr>
              <w:pStyle w:val="ad"/>
            </w:pPr>
            <w:r>
              <w:t xml:space="preserve">Ненароком заглянешь в оконницу — Видишь въявь, как от северных вод </w:t>
            </w:r>
            <w:proofErr w:type="spellStart"/>
            <w:r>
              <w:t>Копьеносную</w:t>
            </w:r>
            <w:proofErr w:type="spellEnd"/>
            <w:r>
              <w:t xml:space="preserve"> звездную конницу</w:t>
            </w:r>
          </w:p>
          <w:p w14:paraId="0BC0BBEA" w14:textId="77777777" w:rsidR="004F1A9B" w:rsidRDefault="004F1A9B" w:rsidP="004F1A9B">
            <w:pPr>
              <w:pStyle w:val="ad"/>
            </w:pPr>
            <w:r>
              <w:t>Страстотерпец на запад ведет,</w:t>
            </w:r>
          </w:p>
          <w:p w14:paraId="7BF5A9E4" w14:textId="77777777" w:rsidR="004F1A9B" w:rsidRDefault="004F1A9B" w:rsidP="004F1A9B">
            <w:pPr>
              <w:pStyle w:val="ad"/>
            </w:pPr>
            <w:r>
              <w:t xml:space="preserve">Как влачит по ночным </w:t>
            </w:r>
            <w:proofErr w:type="spellStart"/>
            <w:r>
              <w:t>перелесицам</w:t>
            </w:r>
            <w:proofErr w:type="spellEnd"/>
            <w:r>
              <w:t xml:space="preserve"> Сполох-конь аксамитный чепрак,</w:t>
            </w:r>
          </w:p>
          <w:p w14:paraId="4BD388AD" w14:textId="1A837E46" w:rsidR="00CB3AFD" w:rsidRDefault="004F1A9B" w:rsidP="004F1A9B">
            <w:pPr>
              <w:pStyle w:val="ad"/>
            </w:pPr>
            <w:r>
              <w:t>И налобником ясным, как месяцем</w:t>
            </w:r>
            <w:proofErr w:type="gramStart"/>
            <w:r>
              <w:t>, Брезжит</w:t>
            </w:r>
            <w:proofErr w:type="gramEnd"/>
            <w:r>
              <w:t xml:space="preserve"> в ельник, </w:t>
            </w:r>
            <w:proofErr w:type="spellStart"/>
            <w:r>
              <w:t>пугаючи</w:t>
            </w:r>
            <w:proofErr w:type="spellEnd"/>
            <w:r>
              <w:t xml:space="preserve"> мрак.</w:t>
            </w:r>
          </w:p>
        </w:tc>
      </w:tr>
    </w:tbl>
    <w:p w14:paraId="58361D2D" w14:textId="7CDD894B" w:rsidR="00CB3AFD" w:rsidRDefault="00E82FFE" w:rsidP="00E82FFE">
      <w:pPr>
        <w:pStyle w:val="ac"/>
        <w:ind w:firstLine="0"/>
      </w:pPr>
      <w:r>
        <w:br w:type="page"/>
      </w:r>
    </w:p>
    <w:tbl>
      <w:tblPr>
        <w:tblpPr w:leftFromText="180" w:rightFromText="180" w:vertAnchor="text" w:horzAnchor="margin" w:tblpXSpec="center" w:tblpY="372"/>
        <w:tblW w:w="5361" w:type="pct"/>
        <w:tblLayout w:type="fixed"/>
        <w:tblCellMar>
          <w:top w:w="58" w:type="dxa"/>
          <w:left w:w="58" w:type="dxa"/>
          <w:bottom w:w="58" w:type="dxa"/>
          <w:right w:w="58" w:type="dxa"/>
        </w:tblCellMar>
        <w:tblLook w:val="04A0" w:firstRow="1" w:lastRow="0" w:firstColumn="1" w:lastColumn="0" w:noHBand="0" w:noVBand="1"/>
      </w:tblPr>
      <w:tblGrid>
        <w:gridCol w:w="2857"/>
        <w:gridCol w:w="2103"/>
        <w:gridCol w:w="1842"/>
        <w:gridCol w:w="1842"/>
        <w:gridCol w:w="1984"/>
      </w:tblGrid>
      <w:tr w:rsidR="00AB16A3" w14:paraId="2045A31D" w14:textId="3EDC2A0F" w:rsidTr="00970E97">
        <w:trPr>
          <w:trHeight w:val="231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FCAE" w14:textId="2C8E9EE8" w:rsidR="00AB16A3" w:rsidRDefault="00AB16A3" w:rsidP="00AB16A3">
            <w:pPr>
              <w:ind w:left="720" w:firstLine="0"/>
            </w:pPr>
            <w:r>
              <w:lastRenderedPageBreak/>
              <w:t>Возраст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671FD" w14:textId="77777777" w:rsidR="00AB16A3" w:rsidRDefault="00AB16A3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Очень</w:t>
            </w:r>
          </w:p>
          <w:p w14:paraId="30257A66" w14:textId="511FFE2A" w:rsidR="00AB16A3" w:rsidRDefault="00AB16A3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низкий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57712" w14:textId="2A31439D" w:rsidR="00AB16A3" w:rsidRDefault="00AB16A3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Низкий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661A9" w14:textId="55317C6E" w:rsidR="00AB16A3" w:rsidRDefault="00AB16A3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Ниже среднего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4C8F" w14:textId="47A7C6DD" w:rsidR="00AB16A3" w:rsidRDefault="00AB16A3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Средний</w:t>
            </w:r>
          </w:p>
        </w:tc>
      </w:tr>
      <w:tr w:rsidR="00AB16A3" w14:paraId="5FB2DC15" w14:textId="38337548" w:rsidTr="00970E97">
        <w:trPr>
          <w:trHeight w:val="231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D7A6" w14:textId="1E57D751" w:rsidR="00AB16A3" w:rsidRDefault="00AB16A3" w:rsidP="00AB16A3">
            <w:pPr>
              <w:ind w:left="720" w:firstLine="0"/>
            </w:pPr>
            <w:r>
              <w:t>Новорожденный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EBAFF" w14:textId="26D04ACB" w:rsidR="00AB16A3" w:rsidRDefault="00970E97" w:rsidP="00970E97">
            <w:pPr>
              <w:pStyle w:val="ae"/>
              <w:rPr>
                <w:rFonts w:ascii="Courier New" w:hAnsi="Courier New"/>
              </w:rPr>
            </w:pPr>
            <w:r w:rsidRPr="00970E97">
              <w:rPr>
                <w:rFonts w:ascii="Courier New" w:hAnsi="Courier New"/>
              </w:rPr>
              <w:t>48,0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8B3F" w14:textId="6727AD4F" w:rsidR="00AB16A3" w:rsidRDefault="00970E97" w:rsidP="00970E97">
            <w:pPr>
              <w:pStyle w:val="ae"/>
              <w:rPr>
                <w:rFonts w:ascii="Courier New" w:hAnsi="Courier New"/>
              </w:rPr>
            </w:pPr>
            <w:r w:rsidRPr="00970E97">
              <w:rPr>
                <w:rFonts w:ascii="Courier New" w:hAnsi="Courier New"/>
              </w:rPr>
              <w:t>49,0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71E7B" w14:textId="1C0AE492" w:rsidR="00AB16A3" w:rsidRDefault="00970E97" w:rsidP="00970E97">
            <w:pPr>
              <w:pStyle w:val="ae"/>
              <w:rPr>
                <w:rFonts w:ascii="Courier New" w:hAnsi="Courier New"/>
              </w:rPr>
            </w:pPr>
            <w:r w:rsidRPr="00970E97">
              <w:rPr>
                <w:rFonts w:ascii="Courier New" w:hAnsi="Courier New"/>
              </w:rPr>
              <w:t>50,0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1306" w14:textId="40C7D6BF" w:rsidR="00AB16A3" w:rsidRDefault="00970E97" w:rsidP="00970E97">
            <w:pPr>
              <w:pStyle w:val="ae"/>
              <w:rPr>
                <w:rFonts w:ascii="Courier New" w:hAnsi="Courier New"/>
              </w:rPr>
            </w:pPr>
            <w:r w:rsidRPr="00970E97">
              <w:rPr>
                <w:rFonts w:ascii="Courier New" w:hAnsi="Courier New"/>
              </w:rPr>
              <w:t>53,0</w:t>
            </w:r>
          </w:p>
        </w:tc>
      </w:tr>
      <w:tr w:rsidR="00AB16A3" w14:paraId="390CED4C" w14:textId="742B3435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F6481" w14:textId="7EAC21FD" w:rsidR="00AB16A3" w:rsidRDefault="00AB16A3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1 месяц</w:t>
            </w:r>
            <w:r w:rsidR="00970E97">
              <w:rPr>
                <w:rFonts w:ascii="Courier New" w:hAnsi="Courier New"/>
              </w:rPr>
              <w:t>а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F81F4" w14:textId="75FA5B6E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50,5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9465C" w14:textId="56DFF0D8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51,5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ED9CE" w14:textId="36E5E69F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53,0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73BF" w14:textId="4D6DD4FD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56,5</w:t>
            </w:r>
          </w:p>
        </w:tc>
      </w:tr>
      <w:tr w:rsidR="00AB16A3" w14:paraId="1A3D8A48" w14:textId="206A648A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84717" w14:textId="088A5953" w:rsidR="00AB16A3" w:rsidRDefault="00970E97" w:rsidP="00AB16A3">
            <w:pPr>
              <w:ind w:firstLine="0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2 месяца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C05F6" w14:textId="72C836C6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53,5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D8894" w14:textId="3D365BE9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54,5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FC1D3" w14:textId="1D157A62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56,0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7E44" w14:textId="4966E320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59,5</w:t>
            </w:r>
          </w:p>
        </w:tc>
      </w:tr>
      <w:tr w:rsidR="00AB16A3" w14:paraId="44EF489A" w14:textId="1458B8B3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B0F1" w14:textId="329CF318" w:rsidR="00AB16A3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3 месяца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DDA5" w14:textId="57CA25BC" w:rsidR="00AB16A3" w:rsidRDefault="00970E97" w:rsidP="00AB16A3">
            <w:pPr>
              <w:pStyle w:val="ae"/>
              <w:ind w:firstLine="0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56,0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209D0" w14:textId="681B8A7C" w:rsidR="00AB16A3" w:rsidRDefault="00970E97" w:rsidP="00AB16A3">
            <w:pPr>
              <w:pStyle w:val="ae"/>
              <w:ind w:firstLine="0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57,0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27835" w14:textId="18D1A60E" w:rsidR="00AB16A3" w:rsidRDefault="00970E97" w:rsidP="00AB16A3">
            <w:pPr>
              <w:pStyle w:val="ae"/>
              <w:ind w:firstLine="0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58,5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A402E" w14:textId="11C605B2" w:rsidR="00AB16A3" w:rsidRDefault="00970E97" w:rsidP="00AB16A3">
            <w:pPr>
              <w:pStyle w:val="ae"/>
              <w:ind w:firstLine="0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62,5</w:t>
            </w:r>
          </w:p>
        </w:tc>
      </w:tr>
      <w:tr w:rsidR="00AB16A3" w14:paraId="37EB4CEF" w14:textId="611051AB" w:rsidTr="00970E97">
        <w:trPr>
          <w:trHeight w:val="463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12632" w14:textId="1A89E979" w:rsidR="00AB16A3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4 месяца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3155E" w14:textId="03CC8703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58,5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A2BE" w14:textId="4DB35FF6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59,5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9EC94" w14:textId="54F74AF9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61,5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5D357" w14:textId="3D81666E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65,5</w:t>
            </w:r>
          </w:p>
        </w:tc>
      </w:tr>
      <w:tr w:rsidR="00AB16A3" w14:paraId="40B53C42" w14:textId="613C6D9C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34AE" w14:textId="57DBB216" w:rsidR="00AB16A3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 месяцев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8D879" w14:textId="2A75A71F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61,0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4497" w14:textId="5C37D1F4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62,0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F035" w14:textId="1D82986D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63,5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D08BB" w14:textId="61A24B36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68,0</w:t>
            </w:r>
          </w:p>
        </w:tc>
      </w:tr>
      <w:tr w:rsidR="00AB16A3" w14:paraId="690151CE" w14:textId="4AEDB2D1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7CEF" w14:textId="69D544AE" w:rsidR="00AB16A3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 месяцев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7ED8" w14:textId="6127B723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63,0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E9C7" w14:textId="58C56899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64,0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1E7FA" w14:textId="723D3773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65,5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1273" w14:textId="7641B328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70,0</w:t>
            </w:r>
          </w:p>
        </w:tc>
      </w:tr>
      <w:tr w:rsidR="00AB16A3" w14:paraId="02F98B86" w14:textId="52E3A9B3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C35DB" w14:textId="64F957F4" w:rsidR="00AB16A3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 месяцев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B1396" w14:textId="1EA8DCDC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65,0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B333C" w14:textId="6FACF5A6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66,0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21E62" w14:textId="559C586E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67,5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44DBA" w14:textId="22F63A6C" w:rsidR="00AB16A3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71,5</w:t>
            </w:r>
          </w:p>
        </w:tc>
      </w:tr>
      <w:tr w:rsidR="00970E97" w14:paraId="62160B41" w14:textId="77777777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0942E" w14:textId="21FBBF9E" w:rsidR="00970E97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8 месяцев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16A46" w14:textId="06C2611E" w:rsidR="00970E97" w:rsidRDefault="00970E97" w:rsidP="00970E97">
            <w:pPr>
              <w:pStyle w:val="ae"/>
              <w:rPr>
                <w:rFonts w:ascii="Courier New" w:hAnsi="Courier New"/>
              </w:rPr>
            </w:pPr>
            <w:r w:rsidRPr="00970E97">
              <w:rPr>
                <w:rFonts w:ascii="Courier New" w:hAnsi="Courier New"/>
              </w:rPr>
              <w:t>66,5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D6CC" w14:textId="5EB41EEC" w:rsidR="00970E97" w:rsidRDefault="00970E97" w:rsidP="001437B6">
            <w:pPr>
              <w:pStyle w:val="ae"/>
              <w:rPr>
                <w:rFonts w:ascii="Courier New" w:hAnsi="Courier New"/>
              </w:rPr>
            </w:pPr>
            <w:r w:rsidRPr="00970E97">
              <w:rPr>
                <w:rFonts w:ascii="Courier New" w:hAnsi="Courier New"/>
              </w:rPr>
              <w:t>67,5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2201" w14:textId="7796303E" w:rsidR="00970E97" w:rsidRDefault="001437B6" w:rsidP="001437B6">
            <w:pPr>
              <w:pStyle w:val="ae"/>
              <w:rPr>
                <w:rFonts w:ascii="Courier New" w:hAnsi="Courier New"/>
              </w:rPr>
            </w:pPr>
            <w:r w:rsidRPr="001437B6">
              <w:rPr>
                <w:rFonts w:ascii="Courier New" w:hAnsi="Courier New"/>
              </w:rPr>
              <w:t>69,5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46EA8" w14:textId="10D02B65" w:rsidR="00970E97" w:rsidRDefault="001437B6" w:rsidP="001437B6">
            <w:pPr>
              <w:pStyle w:val="ae"/>
              <w:rPr>
                <w:rFonts w:ascii="Courier New" w:hAnsi="Courier New"/>
              </w:rPr>
            </w:pPr>
            <w:r w:rsidRPr="001437B6">
              <w:rPr>
                <w:rFonts w:ascii="Courier New" w:hAnsi="Courier New"/>
              </w:rPr>
              <w:t>73,0</w:t>
            </w:r>
          </w:p>
        </w:tc>
      </w:tr>
      <w:tr w:rsidR="00970E97" w14:paraId="09E32FFF" w14:textId="77777777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2C256" w14:textId="003D94A0" w:rsidR="00970E97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9 месяцев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63D00" w14:textId="2476907F" w:rsidR="00970E97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68,0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F0815" w14:textId="7996573A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69,0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5FAB9" w14:textId="56CC5C6D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70,0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07708" w14:textId="17C1D110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74,5</w:t>
            </w:r>
          </w:p>
        </w:tc>
      </w:tr>
      <w:tr w:rsidR="00970E97" w14:paraId="62FFFD73" w14:textId="77777777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33FA" w14:textId="0781C2F4" w:rsidR="00970E97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10 месяцев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5DD81" w14:textId="33C2DE00" w:rsidR="00970E97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69,0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F75FB" w14:textId="3FE24ABF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70,0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E90A" w14:textId="5D617123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71,5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E9B7" w14:textId="3809F1B3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76,0</w:t>
            </w:r>
          </w:p>
        </w:tc>
      </w:tr>
      <w:tr w:rsidR="00970E97" w14:paraId="3D047A47" w14:textId="77777777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9D7D" w14:textId="7C7EA556" w:rsidR="00970E97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11 месяцев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A6A4" w14:textId="360947E4" w:rsidR="00970E97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70,0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6C070" w14:textId="525F2FA7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71,0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60E1" w14:textId="2EADE208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72,5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E6990" w14:textId="4D017FB3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77,5</w:t>
            </w:r>
          </w:p>
        </w:tc>
      </w:tr>
      <w:tr w:rsidR="00970E97" w14:paraId="268E58D2" w14:textId="77777777" w:rsidTr="00970E97">
        <w:trPr>
          <w:trHeight w:val="469"/>
        </w:trPr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6F0B2" w14:textId="01CC34B6" w:rsidR="00970E97" w:rsidRDefault="00970E97" w:rsidP="00AB16A3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12 месяцев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CA4F7" w14:textId="683AA6B6" w:rsidR="00970E97" w:rsidRDefault="00970E97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71,0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A2CC" w14:textId="1B06BEB6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72,0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4ABE" w14:textId="0DF1DDBD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74,0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344AD" w14:textId="7869056B" w:rsidR="00970E97" w:rsidRDefault="001437B6" w:rsidP="00AB16A3">
            <w:pPr>
              <w:pStyle w:val="ae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78,5</w:t>
            </w:r>
          </w:p>
        </w:tc>
      </w:tr>
    </w:tbl>
    <w:p w14:paraId="511B9B1E" w14:textId="7D2F684A" w:rsidR="00CB3AFD" w:rsidRDefault="00E82FFE">
      <w:pPr>
        <w:ind w:firstLine="0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ac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/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4⋅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18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⋅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23,75</m:t>
                          </m:r>
                        </m:e>
                      </m:d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2⋅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18</m:t>
                      </m:r>
                    </m:e>
                  </m:d>
                </m:den>
              </m:f>
            </m:e>
            <m:e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1-1710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36</m:t>
                  </m:r>
                </m:den>
              </m:f>
            </m:e>
          </m:eqArr>
          <m:r>
            <w:br/>
          </m:r>
        </m:oMath>
      </m:oMathPara>
    </w:p>
    <w:p w14:paraId="01A8DDDE" w14:textId="77777777" w:rsidR="001437B6" w:rsidRDefault="001437B6">
      <w:pPr>
        <w:ind w:firstLine="0"/>
      </w:pPr>
    </w:p>
    <w:p w14:paraId="29F9F2CC" w14:textId="77777777" w:rsidR="001437B6" w:rsidRDefault="001437B6">
      <w:pPr>
        <w:ind w:firstLine="0"/>
      </w:pPr>
    </w:p>
    <w:p w14:paraId="77157932" w14:textId="77777777" w:rsidR="001437B6" w:rsidRDefault="001437B6">
      <w:pPr>
        <w:ind w:firstLine="0"/>
      </w:pPr>
    </w:p>
    <w:p w14:paraId="1CB9B72D" w14:textId="77777777" w:rsidR="001437B6" w:rsidRDefault="001437B6">
      <w:pPr>
        <w:ind w:firstLine="0"/>
      </w:pPr>
    </w:p>
    <w:p w14:paraId="0730495A" w14:textId="77777777" w:rsidR="001437B6" w:rsidRDefault="001437B6">
      <w:pPr>
        <w:ind w:firstLine="0"/>
      </w:pPr>
    </w:p>
    <w:p w14:paraId="1B7EE863" w14:textId="77777777" w:rsidR="001437B6" w:rsidRDefault="001437B6">
      <w:pPr>
        <w:ind w:firstLine="0"/>
      </w:pPr>
    </w:p>
    <w:p w14:paraId="6D602B31" w14:textId="77777777" w:rsidR="001437B6" w:rsidRDefault="001437B6">
      <w:pPr>
        <w:ind w:firstLine="0"/>
      </w:pPr>
    </w:p>
    <w:p w14:paraId="67C820E4" w14:textId="77777777" w:rsidR="001437B6" w:rsidRDefault="001437B6">
      <w:pPr>
        <w:ind w:firstLine="0"/>
      </w:pPr>
    </w:p>
    <w:p w14:paraId="12B658BC" w14:textId="77777777" w:rsidR="001437B6" w:rsidRDefault="001437B6">
      <w:pPr>
        <w:ind w:firstLine="0"/>
      </w:pPr>
    </w:p>
    <w:p w14:paraId="030CAF6C" w14:textId="77777777" w:rsidR="001437B6" w:rsidRDefault="001437B6">
      <w:pPr>
        <w:ind w:firstLine="0"/>
      </w:pPr>
    </w:p>
    <w:p w14:paraId="137140BD" w14:textId="77777777" w:rsidR="001437B6" w:rsidRDefault="001437B6">
      <w:pPr>
        <w:ind w:firstLine="0"/>
      </w:pPr>
    </w:p>
    <w:p w14:paraId="3386762B" w14:textId="77777777" w:rsidR="001437B6" w:rsidRDefault="001437B6">
      <w:pPr>
        <w:ind w:firstLine="0"/>
      </w:pPr>
    </w:p>
    <w:p w14:paraId="0F8C4138" w14:textId="77777777" w:rsidR="001437B6" w:rsidRDefault="001437B6">
      <w:pPr>
        <w:ind w:firstLine="0"/>
      </w:pPr>
    </w:p>
    <w:p w14:paraId="6098C387" w14:textId="77777777" w:rsidR="00C218CC" w:rsidRDefault="00C218CC">
      <w:pPr>
        <w:ind w:firstLine="0"/>
      </w:pPr>
    </w:p>
    <w:p w14:paraId="01151519" w14:textId="77777777" w:rsidR="00C218CC" w:rsidRDefault="00C218CC">
      <w:pPr>
        <w:ind w:firstLine="0"/>
      </w:pPr>
    </w:p>
    <w:p w14:paraId="76892172" w14:textId="77777777" w:rsidR="00C218CC" w:rsidRDefault="00C218CC">
      <w:pPr>
        <w:ind w:firstLine="0"/>
      </w:pPr>
    </w:p>
    <w:p w14:paraId="5A2B19C3" w14:textId="77777777" w:rsidR="00C218CC" w:rsidRDefault="00C218CC">
      <w:pPr>
        <w:ind w:firstLine="0"/>
      </w:pPr>
    </w:p>
    <w:p w14:paraId="00AE3E9D" w14:textId="2E8B4D0E" w:rsidR="00C218CC" w:rsidRDefault="001E54E7">
      <w:pPr>
        <w:ind w:firstLine="0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3117EBC7" wp14:editId="3540896E">
                <wp:extent cx="5447212" cy="3177540"/>
                <wp:effectExtent l="0" t="0" r="20320" b="22860"/>
                <wp:docPr id="590378209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accent1"/>
                          </a:solidFill>
                        </a:ln>
                      </wpc:whole>
                      <wps:wsp>
                        <wps:cNvPr id="1601828250" name="Овал 1601828250"/>
                        <wps:cNvSpPr/>
                        <wps:spPr>
                          <a:xfrm>
                            <a:off x="585652" y="388620"/>
                            <a:ext cx="944880" cy="7162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248977" name="Прямая со стрелкой 814248977"/>
                        <wps:cNvCnPr>
                          <a:stCxn id="1601828250" idx="3"/>
                        </wps:cNvCnPr>
                        <wps:spPr>
                          <a:xfrm>
                            <a:off x="724026" y="1000003"/>
                            <a:ext cx="1050346" cy="73735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441900" name="Прямая со стрелкой 193441900"/>
                        <wps:cNvCnPr>
                          <a:endCxn id="1601828250" idx="3"/>
                        </wps:cNvCnPr>
                        <wps:spPr>
                          <a:xfrm flipH="1">
                            <a:off x="724026" y="845820"/>
                            <a:ext cx="97846" cy="15418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2199292" name="Полилиния: фигура 1232199292"/>
                        <wps:cNvSpPr/>
                        <wps:spPr>
                          <a:xfrm>
                            <a:off x="250372" y="960120"/>
                            <a:ext cx="434340" cy="297180"/>
                          </a:xfrm>
                          <a:custGeom>
                            <a:avLst/>
                            <a:gdLst>
                              <a:gd name="connsiteX0" fmla="*/ 434340 w 434340"/>
                              <a:gd name="connsiteY0" fmla="*/ 0 h 297180"/>
                              <a:gd name="connsiteX1" fmla="*/ 396240 w 434340"/>
                              <a:gd name="connsiteY1" fmla="*/ 38100 h 297180"/>
                              <a:gd name="connsiteX2" fmla="*/ 327660 w 434340"/>
                              <a:gd name="connsiteY2" fmla="*/ 83820 h 297180"/>
                              <a:gd name="connsiteX3" fmla="*/ 312420 w 434340"/>
                              <a:gd name="connsiteY3" fmla="*/ 106680 h 297180"/>
                              <a:gd name="connsiteX4" fmla="*/ 274320 w 434340"/>
                              <a:gd name="connsiteY4" fmla="*/ 167640 h 297180"/>
                              <a:gd name="connsiteX5" fmla="*/ 266700 w 434340"/>
                              <a:gd name="connsiteY5" fmla="*/ 213360 h 297180"/>
                              <a:gd name="connsiteX6" fmla="*/ 213360 w 434340"/>
                              <a:gd name="connsiteY6" fmla="*/ 274320 h 297180"/>
                              <a:gd name="connsiteX7" fmla="*/ 160020 w 434340"/>
                              <a:gd name="connsiteY7" fmla="*/ 297180 h 297180"/>
                              <a:gd name="connsiteX8" fmla="*/ 0 w 434340"/>
                              <a:gd name="connsiteY8" fmla="*/ 274320 h 297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34340" h="297180">
                                <a:moveTo>
                                  <a:pt x="434340" y="0"/>
                                </a:moveTo>
                                <a:cubicBezTo>
                                  <a:pt x="421640" y="12700"/>
                                  <a:pt x="410265" y="26880"/>
                                  <a:pt x="396240" y="38100"/>
                                </a:cubicBezTo>
                                <a:cubicBezTo>
                                  <a:pt x="359964" y="67121"/>
                                  <a:pt x="359087" y="52393"/>
                                  <a:pt x="327660" y="83820"/>
                                </a:cubicBezTo>
                                <a:cubicBezTo>
                                  <a:pt x="321184" y="90296"/>
                                  <a:pt x="317743" y="99228"/>
                                  <a:pt x="312420" y="106680"/>
                                </a:cubicBezTo>
                                <a:cubicBezTo>
                                  <a:pt x="279447" y="152842"/>
                                  <a:pt x="298189" y="119902"/>
                                  <a:pt x="274320" y="167640"/>
                                </a:cubicBezTo>
                                <a:cubicBezTo>
                                  <a:pt x="271780" y="182880"/>
                                  <a:pt x="272642" y="199098"/>
                                  <a:pt x="266700" y="213360"/>
                                </a:cubicBezTo>
                                <a:cubicBezTo>
                                  <a:pt x="254668" y="242236"/>
                                  <a:pt x="239696" y="261152"/>
                                  <a:pt x="213360" y="274320"/>
                                </a:cubicBezTo>
                                <a:cubicBezTo>
                                  <a:pt x="196058" y="282971"/>
                                  <a:pt x="177800" y="289560"/>
                                  <a:pt x="160020" y="297180"/>
                                </a:cubicBezTo>
                                <a:cubicBezTo>
                                  <a:pt x="9592" y="281345"/>
                                  <a:pt x="58644" y="303642"/>
                                  <a:pt x="0" y="27432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000471" name="Полилиния: фигура 357000471"/>
                        <wps:cNvSpPr/>
                        <wps:spPr>
                          <a:xfrm>
                            <a:off x="287606" y="952500"/>
                            <a:ext cx="413149" cy="243855"/>
                          </a:xfrm>
                          <a:custGeom>
                            <a:avLst/>
                            <a:gdLst>
                              <a:gd name="connsiteX0" fmla="*/ 176126 w 413149"/>
                              <a:gd name="connsiteY0" fmla="*/ 167640 h 243855"/>
                              <a:gd name="connsiteX1" fmla="*/ 221846 w 413149"/>
                              <a:gd name="connsiteY1" fmla="*/ 175260 h 243855"/>
                              <a:gd name="connsiteX2" fmla="*/ 290426 w 413149"/>
                              <a:gd name="connsiteY2" fmla="*/ 152400 h 243855"/>
                              <a:gd name="connsiteX3" fmla="*/ 351386 w 413149"/>
                              <a:gd name="connsiteY3" fmla="*/ 144780 h 243855"/>
                              <a:gd name="connsiteX4" fmla="*/ 412346 w 413149"/>
                              <a:gd name="connsiteY4" fmla="*/ 68580 h 243855"/>
                              <a:gd name="connsiteX5" fmla="*/ 404726 w 413149"/>
                              <a:gd name="connsiteY5" fmla="*/ 30480 h 243855"/>
                              <a:gd name="connsiteX6" fmla="*/ 343766 w 413149"/>
                              <a:gd name="connsiteY6" fmla="*/ 0 h 243855"/>
                              <a:gd name="connsiteX7" fmla="*/ 282806 w 413149"/>
                              <a:gd name="connsiteY7" fmla="*/ 15240 h 243855"/>
                              <a:gd name="connsiteX8" fmla="*/ 259946 w 413149"/>
                              <a:gd name="connsiteY8" fmla="*/ 30480 h 243855"/>
                              <a:gd name="connsiteX9" fmla="*/ 198986 w 413149"/>
                              <a:gd name="connsiteY9" fmla="*/ 76200 h 243855"/>
                              <a:gd name="connsiteX10" fmla="*/ 168506 w 413149"/>
                              <a:gd name="connsiteY10" fmla="*/ 99060 h 243855"/>
                              <a:gd name="connsiteX11" fmla="*/ 145646 w 413149"/>
                              <a:gd name="connsiteY11" fmla="*/ 121920 h 243855"/>
                              <a:gd name="connsiteX12" fmla="*/ 99926 w 413149"/>
                              <a:gd name="connsiteY12" fmla="*/ 137160 h 243855"/>
                              <a:gd name="connsiteX13" fmla="*/ 31346 w 413149"/>
                              <a:gd name="connsiteY13" fmla="*/ 175260 h 243855"/>
                              <a:gd name="connsiteX14" fmla="*/ 38966 w 413149"/>
                              <a:gd name="connsiteY14" fmla="*/ 228600 h 243855"/>
                              <a:gd name="connsiteX15" fmla="*/ 69446 w 413149"/>
                              <a:gd name="connsiteY15" fmla="*/ 243840 h 243855"/>
                              <a:gd name="connsiteX16" fmla="*/ 221846 w 413149"/>
                              <a:gd name="connsiteY16" fmla="*/ 220980 h 243855"/>
                              <a:gd name="connsiteX17" fmla="*/ 244706 w 413149"/>
                              <a:gd name="connsiteY17" fmla="*/ 198120 h 243855"/>
                              <a:gd name="connsiteX18" fmla="*/ 259946 w 413149"/>
                              <a:gd name="connsiteY18" fmla="*/ 175260 h 243855"/>
                              <a:gd name="connsiteX19" fmla="*/ 282806 w 413149"/>
                              <a:gd name="connsiteY19" fmla="*/ 160020 h 2438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413149" h="243855">
                                <a:moveTo>
                                  <a:pt x="176126" y="167640"/>
                                </a:moveTo>
                                <a:cubicBezTo>
                                  <a:pt x="191366" y="170180"/>
                                  <a:pt x="206531" y="177302"/>
                                  <a:pt x="221846" y="175260"/>
                                </a:cubicBezTo>
                                <a:cubicBezTo>
                                  <a:pt x="245731" y="172075"/>
                                  <a:pt x="266970" y="157919"/>
                                  <a:pt x="290426" y="152400"/>
                                </a:cubicBezTo>
                                <a:cubicBezTo>
                                  <a:pt x="310360" y="147710"/>
                                  <a:pt x="331066" y="147320"/>
                                  <a:pt x="351386" y="144780"/>
                                </a:cubicBezTo>
                                <a:cubicBezTo>
                                  <a:pt x="367519" y="128647"/>
                                  <a:pt x="406996" y="95331"/>
                                  <a:pt x="412346" y="68580"/>
                                </a:cubicBezTo>
                                <a:cubicBezTo>
                                  <a:pt x="414886" y="55880"/>
                                  <a:pt x="411152" y="41725"/>
                                  <a:pt x="404726" y="30480"/>
                                </a:cubicBezTo>
                                <a:cubicBezTo>
                                  <a:pt x="397962" y="18644"/>
                                  <a:pt x="349330" y="2225"/>
                                  <a:pt x="343766" y="0"/>
                                </a:cubicBezTo>
                                <a:cubicBezTo>
                                  <a:pt x="323446" y="5080"/>
                                  <a:pt x="302490" y="8082"/>
                                  <a:pt x="282806" y="15240"/>
                                </a:cubicBezTo>
                                <a:cubicBezTo>
                                  <a:pt x="274199" y="18370"/>
                                  <a:pt x="267352" y="25093"/>
                                  <a:pt x="259946" y="30480"/>
                                </a:cubicBezTo>
                                <a:cubicBezTo>
                                  <a:pt x="239404" y="45420"/>
                                  <a:pt x="219306" y="60960"/>
                                  <a:pt x="198986" y="76200"/>
                                </a:cubicBezTo>
                                <a:cubicBezTo>
                                  <a:pt x="188826" y="83820"/>
                                  <a:pt x="177486" y="90080"/>
                                  <a:pt x="168506" y="99060"/>
                                </a:cubicBezTo>
                                <a:cubicBezTo>
                                  <a:pt x="160886" y="106680"/>
                                  <a:pt x="155066" y="116687"/>
                                  <a:pt x="145646" y="121920"/>
                                </a:cubicBezTo>
                                <a:cubicBezTo>
                                  <a:pt x="131603" y="129722"/>
                                  <a:pt x="113292" y="128249"/>
                                  <a:pt x="99926" y="137160"/>
                                </a:cubicBezTo>
                                <a:cubicBezTo>
                                  <a:pt x="47523" y="172095"/>
                                  <a:pt x="71582" y="161848"/>
                                  <a:pt x="31346" y="175260"/>
                                </a:cubicBezTo>
                                <a:cubicBezTo>
                                  <a:pt x="-6318" y="231756"/>
                                  <a:pt x="-17095" y="217388"/>
                                  <a:pt x="38966" y="228600"/>
                                </a:cubicBezTo>
                                <a:cubicBezTo>
                                  <a:pt x="49126" y="233680"/>
                                  <a:pt x="58097" y="244313"/>
                                  <a:pt x="69446" y="243840"/>
                                </a:cubicBezTo>
                                <a:cubicBezTo>
                                  <a:pt x="120770" y="241702"/>
                                  <a:pt x="221846" y="220980"/>
                                  <a:pt x="221846" y="220980"/>
                                </a:cubicBezTo>
                                <a:cubicBezTo>
                                  <a:pt x="229466" y="213360"/>
                                  <a:pt x="237807" y="206399"/>
                                  <a:pt x="244706" y="198120"/>
                                </a:cubicBezTo>
                                <a:cubicBezTo>
                                  <a:pt x="250569" y="191085"/>
                                  <a:pt x="253470" y="181736"/>
                                  <a:pt x="259946" y="175260"/>
                                </a:cubicBezTo>
                                <a:cubicBezTo>
                                  <a:pt x="266422" y="168784"/>
                                  <a:pt x="282806" y="160020"/>
                                  <a:pt x="282806" y="16002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297351" name="Овал 905297351"/>
                        <wps:cNvSpPr/>
                        <wps:spPr>
                          <a:xfrm>
                            <a:off x="776152" y="0"/>
                            <a:ext cx="563880" cy="4343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268799" name="Блок-схема: извлечение 754268799"/>
                        <wps:cNvSpPr/>
                        <wps:spPr>
                          <a:xfrm>
                            <a:off x="966652" y="236221"/>
                            <a:ext cx="190500" cy="91439"/>
                          </a:xfrm>
                          <a:prstGeom prst="flowChartExtract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781644" name="Овал 1724781644"/>
                        <wps:cNvSpPr/>
                        <wps:spPr>
                          <a:xfrm>
                            <a:off x="1149532" y="106680"/>
                            <a:ext cx="91440" cy="121920"/>
                          </a:xfrm>
                          <a:prstGeom prst="ellipse">
                            <a:avLst/>
                          </a:prstGeom>
                          <a:solidFill>
                            <a:schemeClr val="tx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641568" name="Овал 764641568"/>
                        <wps:cNvSpPr/>
                        <wps:spPr>
                          <a:xfrm>
                            <a:off x="905692" y="106680"/>
                            <a:ext cx="114299" cy="11430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949964" name="Овал 1409949964"/>
                        <wps:cNvSpPr/>
                        <wps:spPr>
                          <a:xfrm flipV="1">
                            <a:off x="966651" y="815340"/>
                            <a:ext cx="137160" cy="10668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812674" name="Овал 2145812674"/>
                        <wps:cNvSpPr/>
                        <wps:spPr>
                          <a:xfrm flipV="1">
                            <a:off x="966652" y="586740"/>
                            <a:ext cx="152400" cy="10668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312254" name="Прямоугольник 820312254"/>
                        <wps:cNvSpPr/>
                        <wps:spPr>
                          <a:xfrm rot="2659147">
                            <a:off x="228315" y="525780"/>
                            <a:ext cx="472440" cy="6858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546627" name="Прямоугольник 1488546627"/>
                        <wps:cNvSpPr/>
                        <wps:spPr>
                          <a:xfrm rot="19768334">
                            <a:off x="1378133" y="512175"/>
                            <a:ext cx="518160" cy="5334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869783" name="Овал 507869783"/>
                        <wps:cNvSpPr/>
                        <wps:spPr>
                          <a:xfrm>
                            <a:off x="3526972" y="175260"/>
                            <a:ext cx="960120" cy="8001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283821" name="Прямоугольник 623283821"/>
                        <wps:cNvSpPr/>
                        <wps:spPr>
                          <a:xfrm rot="20159109">
                            <a:off x="3153592" y="762000"/>
                            <a:ext cx="579120" cy="838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923471" name="Прямоугольник 1071923471"/>
                        <wps:cNvSpPr/>
                        <wps:spPr>
                          <a:xfrm rot="545417">
                            <a:off x="3039292" y="533400"/>
                            <a:ext cx="601980" cy="76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418906" name="Прямоугольник 773418906"/>
                        <wps:cNvSpPr/>
                        <wps:spPr>
                          <a:xfrm rot="1145649">
                            <a:off x="4198621" y="813800"/>
                            <a:ext cx="640080" cy="838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600983" name="Прямоугольник 693600983"/>
                        <wps:cNvSpPr/>
                        <wps:spPr>
                          <a:xfrm rot="20930774">
                            <a:off x="4160521" y="504892"/>
                            <a:ext cx="739140" cy="990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051337" name="Овал 890051337"/>
                        <wps:cNvSpPr/>
                        <wps:spPr>
                          <a:xfrm>
                            <a:off x="3703320" y="289560"/>
                            <a:ext cx="236220" cy="2209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097979" name="Овал 1892097979"/>
                        <wps:cNvSpPr/>
                        <wps:spPr>
                          <a:xfrm>
                            <a:off x="4038464" y="289560"/>
                            <a:ext cx="259215" cy="21336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090772" name="Овал 1601090772"/>
                        <wps:cNvSpPr/>
                        <wps:spPr>
                          <a:xfrm>
                            <a:off x="3787140" y="297180"/>
                            <a:ext cx="121920" cy="13716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727646" name="Овал 1504727646"/>
                        <wps:cNvSpPr/>
                        <wps:spPr>
                          <a:xfrm>
                            <a:off x="4114800" y="297180"/>
                            <a:ext cx="98919" cy="1143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146895" name="Овал 585146895"/>
                        <wps:cNvSpPr/>
                        <wps:spPr>
                          <a:xfrm>
                            <a:off x="3886200" y="693415"/>
                            <a:ext cx="213360" cy="45725"/>
                          </a:xfrm>
                          <a:prstGeom prst="ellipse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606084" name="Овал 1299606084"/>
                        <wps:cNvSpPr/>
                        <wps:spPr>
                          <a:xfrm>
                            <a:off x="886618" y="1448357"/>
                            <a:ext cx="1600200" cy="1059180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767884" name="Овал 579767884"/>
                        <wps:cNvSpPr/>
                        <wps:spPr>
                          <a:xfrm>
                            <a:off x="372284" y="1363980"/>
                            <a:ext cx="824056" cy="784860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132340" name="Блок-схема: извлечение 1316132340"/>
                        <wps:cNvSpPr/>
                        <wps:spPr>
                          <a:xfrm rot="1579209">
                            <a:off x="922020" y="1242060"/>
                            <a:ext cx="196995" cy="205740"/>
                          </a:xfrm>
                          <a:prstGeom prst="flowChartExtra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578302" name="Блок-схема: извлечение 683578302"/>
                        <wps:cNvSpPr/>
                        <wps:spPr>
                          <a:xfrm rot="20377747">
                            <a:off x="457201" y="1203959"/>
                            <a:ext cx="259080" cy="205740"/>
                          </a:xfrm>
                          <a:prstGeom prst="flowChartExtra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708769" name="Овал 641708769"/>
                        <wps:cNvSpPr/>
                        <wps:spPr>
                          <a:xfrm>
                            <a:off x="700731" y="1661160"/>
                            <a:ext cx="204923" cy="190500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370520" name="Овал 1572370520"/>
                        <wps:cNvSpPr/>
                        <wps:spPr>
                          <a:xfrm flipV="1">
                            <a:off x="724019" y="1714500"/>
                            <a:ext cx="67506" cy="685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973897" name="Овал 450973897"/>
                        <wps:cNvSpPr/>
                        <wps:spPr>
                          <a:xfrm>
                            <a:off x="821863" y="1722120"/>
                            <a:ext cx="45719" cy="6096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056900" name="Овал 1571056900"/>
                        <wps:cNvSpPr/>
                        <wps:spPr>
                          <a:xfrm>
                            <a:off x="585650" y="1518907"/>
                            <a:ext cx="103885" cy="152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604116" name="Овал 1807604116"/>
                        <wps:cNvSpPr/>
                        <wps:spPr>
                          <a:xfrm>
                            <a:off x="886589" y="1518907"/>
                            <a:ext cx="96391" cy="17526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650472" name="Полилиния: фигура 1883650472"/>
                        <wps:cNvSpPr/>
                        <wps:spPr>
                          <a:xfrm>
                            <a:off x="662940" y="1874520"/>
                            <a:ext cx="282778" cy="106680"/>
                          </a:xfrm>
                          <a:custGeom>
                            <a:avLst/>
                            <a:gdLst>
                              <a:gd name="connsiteX0" fmla="*/ 0 w 282778"/>
                              <a:gd name="connsiteY0" fmla="*/ 68580 h 106680"/>
                              <a:gd name="connsiteX1" fmla="*/ 38100 w 282778"/>
                              <a:gd name="connsiteY1" fmla="*/ 91440 h 106680"/>
                              <a:gd name="connsiteX2" fmla="*/ 68580 w 282778"/>
                              <a:gd name="connsiteY2" fmla="*/ 99060 h 106680"/>
                              <a:gd name="connsiteX3" fmla="*/ 91440 w 282778"/>
                              <a:gd name="connsiteY3" fmla="*/ 106680 h 106680"/>
                              <a:gd name="connsiteX4" fmla="*/ 152400 w 282778"/>
                              <a:gd name="connsiteY4" fmla="*/ 99060 h 106680"/>
                              <a:gd name="connsiteX5" fmla="*/ 228600 w 282778"/>
                              <a:gd name="connsiteY5" fmla="*/ 91440 h 106680"/>
                              <a:gd name="connsiteX6" fmla="*/ 243840 w 282778"/>
                              <a:gd name="connsiteY6" fmla="*/ 68580 h 106680"/>
                              <a:gd name="connsiteX7" fmla="*/ 281940 w 282778"/>
                              <a:gd name="connsiteY7" fmla="*/ 15240 h 106680"/>
                              <a:gd name="connsiteX8" fmla="*/ 281940 w 282778"/>
                              <a:gd name="connsiteY8" fmla="*/ 0 h 1066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282778" h="106680">
                                <a:moveTo>
                                  <a:pt x="0" y="68580"/>
                                </a:moveTo>
                                <a:cubicBezTo>
                                  <a:pt x="12700" y="76200"/>
                                  <a:pt x="24566" y="85425"/>
                                  <a:pt x="38100" y="91440"/>
                                </a:cubicBezTo>
                                <a:cubicBezTo>
                                  <a:pt x="47670" y="95693"/>
                                  <a:pt x="58510" y="96183"/>
                                  <a:pt x="68580" y="99060"/>
                                </a:cubicBezTo>
                                <a:cubicBezTo>
                                  <a:pt x="76303" y="101267"/>
                                  <a:pt x="83820" y="104140"/>
                                  <a:pt x="91440" y="106680"/>
                                </a:cubicBezTo>
                                <a:lnTo>
                                  <a:pt x="152400" y="99060"/>
                                </a:lnTo>
                                <a:cubicBezTo>
                                  <a:pt x="177771" y="96241"/>
                                  <a:pt x="204383" y="99512"/>
                                  <a:pt x="228600" y="91440"/>
                                </a:cubicBezTo>
                                <a:cubicBezTo>
                                  <a:pt x="237288" y="88544"/>
                                  <a:pt x="238517" y="76032"/>
                                  <a:pt x="243840" y="68580"/>
                                </a:cubicBezTo>
                                <a:cubicBezTo>
                                  <a:pt x="245819" y="65809"/>
                                  <a:pt x="278675" y="23403"/>
                                  <a:pt x="281940" y="15240"/>
                                </a:cubicBezTo>
                                <a:cubicBezTo>
                                  <a:pt x="283827" y="10523"/>
                                  <a:pt x="281940" y="5080"/>
                                  <a:pt x="281940" y="0"/>
                                </a:cubicBezTo>
                              </a:path>
                            </a:pathLst>
                          </a:cu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086953" name="Полилиния: фигура 1908086953"/>
                        <wps:cNvSpPr/>
                        <wps:spPr>
                          <a:xfrm>
                            <a:off x="931743" y="1546619"/>
                            <a:ext cx="38208" cy="86088"/>
                          </a:xfrm>
                          <a:custGeom>
                            <a:avLst/>
                            <a:gdLst>
                              <a:gd name="connsiteX0" fmla="*/ 13137 w 38208"/>
                              <a:gd name="connsiteY0" fmla="*/ 241 h 86088"/>
                              <a:gd name="connsiteX1" fmla="*/ 28377 w 38208"/>
                              <a:gd name="connsiteY1" fmla="*/ 53581 h 86088"/>
                              <a:gd name="connsiteX2" fmla="*/ 35997 w 38208"/>
                              <a:gd name="connsiteY2" fmla="*/ 30721 h 86088"/>
                              <a:gd name="connsiteX3" fmla="*/ 20757 w 38208"/>
                              <a:gd name="connsiteY3" fmla="*/ 7861 h 86088"/>
                              <a:gd name="connsiteX4" fmla="*/ 13137 w 38208"/>
                              <a:gd name="connsiteY4" fmla="*/ 84061 h 86088"/>
                              <a:gd name="connsiteX5" fmla="*/ 35997 w 38208"/>
                              <a:gd name="connsiteY5" fmla="*/ 76441 h 86088"/>
                              <a:gd name="connsiteX6" fmla="*/ 13137 w 38208"/>
                              <a:gd name="connsiteY6" fmla="*/ 241 h 86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8208" h="86088">
                                <a:moveTo>
                                  <a:pt x="13137" y="241"/>
                                </a:moveTo>
                                <a:cubicBezTo>
                                  <a:pt x="11867" y="-3569"/>
                                  <a:pt x="17282" y="38788"/>
                                  <a:pt x="28377" y="53581"/>
                                </a:cubicBezTo>
                                <a:cubicBezTo>
                                  <a:pt x="33196" y="60007"/>
                                  <a:pt x="37317" y="38644"/>
                                  <a:pt x="35997" y="30721"/>
                                </a:cubicBezTo>
                                <a:cubicBezTo>
                                  <a:pt x="34491" y="21688"/>
                                  <a:pt x="25837" y="15481"/>
                                  <a:pt x="20757" y="7861"/>
                                </a:cubicBezTo>
                                <a:cubicBezTo>
                                  <a:pt x="3888" y="33164"/>
                                  <a:pt x="-12123" y="46172"/>
                                  <a:pt x="13137" y="84061"/>
                                </a:cubicBezTo>
                                <a:cubicBezTo>
                                  <a:pt x="17592" y="90744"/>
                                  <a:pt x="28377" y="78981"/>
                                  <a:pt x="35997" y="76441"/>
                                </a:cubicBezTo>
                                <a:cubicBezTo>
                                  <a:pt x="46830" y="43942"/>
                                  <a:pt x="14407" y="4051"/>
                                  <a:pt x="13137" y="2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079224" name="Полилиния: фигура 304079224"/>
                        <wps:cNvSpPr/>
                        <wps:spPr>
                          <a:xfrm>
                            <a:off x="615478" y="1557007"/>
                            <a:ext cx="69233" cy="91440"/>
                          </a:xfrm>
                          <a:custGeom>
                            <a:avLst/>
                            <a:gdLst>
                              <a:gd name="connsiteX0" fmla="*/ 30695 w 69233"/>
                              <a:gd name="connsiteY0" fmla="*/ 0 h 91440"/>
                              <a:gd name="connsiteX1" fmla="*/ 15455 w 69233"/>
                              <a:gd name="connsiteY1" fmla="*/ 38100 h 91440"/>
                              <a:gd name="connsiteX2" fmla="*/ 215 w 69233"/>
                              <a:gd name="connsiteY2" fmla="*/ 60960 h 91440"/>
                              <a:gd name="connsiteX3" fmla="*/ 7835 w 69233"/>
                              <a:gd name="connsiteY3" fmla="*/ 91440 h 91440"/>
                              <a:gd name="connsiteX4" fmla="*/ 68795 w 69233"/>
                              <a:gd name="connsiteY4" fmla="*/ 60960 h 91440"/>
                              <a:gd name="connsiteX5" fmla="*/ 61175 w 69233"/>
                              <a:gd name="connsiteY5" fmla="*/ 30480 h 91440"/>
                              <a:gd name="connsiteX6" fmla="*/ 15455 w 69233"/>
                              <a:gd name="connsiteY6" fmla="*/ 0 h 91440"/>
                              <a:gd name="connsiteX7" fmla="*/ 23075 w 69233"/>
                              <a:gd name="connsiteY7" fmla="*/ 53340 h 91440"/>
                              <a:gd name="connsiteX8" fmla="*/ 30695 w 69233"/>
                              <a:gd name="connsiteY8" fmla="*/ 53340 h 914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69233" h="91440">
                                <a:moveTo>
                                  <a:pt x="30695" y="0"/>
                                </a:moveTo>
                                <a:cubicBezTo>
                                  <a:pt x="25615" y="12700"/>
                                  <a:pt x="21572" y="25866"/>
                                  <a:pt x="15455" y="38100"/>
                                </a:cubicBezTo>
                                <a:cubicBezTo>
                                  <a:pt x="11359" y="46291"/>
                                  <a:pt x="1510" y="51894"/>
                                  <a:pt x="215" y="60960"/>
                                </a:cubicBezTo>
                                <a:cubicBezTo>
                                  <a:pt x="-1266" y="71327"/>
                                  <a:pt x="5295" y="81280"/>
                                  <a:pt x="7835" y="91440"/>
                                </a:cubicBezTo>
                                <a:cubicBezTo>
                                  <a:pt x="30257" y="87703"/>
                                  <a:pt x="64149" y="93481"/>
                                  <a:pt x="68795" y="60960"/>
                                </a:cubicBezTo>
                                <a:cubicBezTo>
                                  <a:pt x="70276" y="50593"/>
                                  <a:pt x="68071" y="38362"/>
                                  <a:pt x="61175" y="30480"/>
                                </a:cubicBezTo>
                                <a:cubicBezTo>
                                  <a:pt x="49114" y="16696"/>
                                  <a:pt x="15455" y="0"/>
                                  <a:pt x="15455" y="0"/>
                                </a:cubicBezTo>
                                <a:cubicBezTo>
                                  <a:pt x="8021" y="29736"/>
                                  <a:pt x="-79" y="30186"/>
                                  <a:pt x="23075" y="53340"/>
                                </a:cubicBezTo>
                                <a:cubicBezTo>
                                  <a:pt x="24871" y="55136"/>
                                  <a:pt x="28155" y="53340"/>
                                  <a:pt x="30695" y="53340"/>
                                </a:cubicBezTo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314424" name="Полилиния: фигура 1577314424"/>
                        <wps:cNvSpPr/>
                        <wps:spPr>
                          <a:xfrm>
                            <a:off x="2476500" y="1638300"/>
                            <a:ext cx="502920" cy="352807"/>
                          </a:xfrm>
                          <a:custGeom>
                            <a:avLst/>
                            <a:gdLst>
                              <a:gd name="connsiteX0" fmla="*/ 0 w 502920"/>
                              <a:gd name="connsiteY0" fmla="*/ 297180 h 352807"/>
                              <a:gd name="connsiteX1" fmla="*/ 30480 w 502920"/>
                              <a:gd name="connsiteY1" fmla="*/ 335280 h 352807"/>
                              <a:gd name="connsiteX2" fmla="*/ 198120 w 502920"/>
                              <a:gd name="connsiteY2" fmla="*/ 327660 h 352807"/>
                              <a:gd name="connsiteX3" fmla="*/ 274320 w 502920"/>
                              <a:gd name="connsiteY3" fmla="*/ 259080 h 352807"/>
                              <a:gd name="connsiteX4" fmla="*/ 320040 w 502920"/>
                              <a:gd name="connsiteY4" fmla="*/ 182880 h 352807"/>
                              <a:gd name="connsiteX5" fmla="*/ 327660 w 502920"/>
                              <a:gd name="connsiteY5" fmla="*/ 129540 h 352807"/>
                              <a:gd name="connsiteX6" fmla="*/ 236220 w 502920"/>
                              <a:gd name="connsiteY6" fmla="*/ 0 h 352807"/>
                              <a:gd name="connsiteX7" fmla="*/ 198120 w 502920"/>
                              <a:gd name="connsiteY7" fmla="*/ 22860 h 352807"/>
                              <a:gd name="connsiteX8" fmla="*/ 167640 w 502920"/>
                              <a:gd name="connsiteY8" fmla="*/ 83820 h 352807"/>
                              <a:gd name="connsiteX9" fmla="*/ 129540 w 502920"/>
                              <a:gd name="connsiteY9" fmla="*/ 129540 h 352807"/>
                              <a:gd name="connsiteX10" fmla="*/ 129540 w 502920"/>
                              <a:gd name="connsiteY10" fmla="*/ 259080 h 352807"/>
                              <a:gd name="connsiteX11" fmla="*/ 205740 w 502920"/>
                              <a:gd name="connsiteY11" fmla="*/ 281940 h 352807"/>
                              <a:gd name="connsiteX12" fmla="*/ 327660 w 502920"/>
                              <a:gd name="connsiteY12" fmla="*/ 259080 h 352807"/>
                              <a:gd name="connsiteX13" fmla="*/ 411480 w 502920"/>
                              <a:gd name="connsiteY13" fmla="*/ 160020 h 352807"/>
                              <a:gd name="connsiteX14" fmla="*/ 441960 w 502920"/>
                              <a:gd name="connsiteY14" fmla="*/ 137160 h 352807"/>
                              <a:gd name="connsiteX15" fmla="*/ 502920 w 502920"/>
                              <a:gd name="connsiteY15" fmla="*/ 68580 h 35280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502920" h="352807">
                                <a:moveTo>
                                  <a:pt x="0" y="297180"/>
                                </a:moveTo>
                                <a:cubicBezTo>
                                  <a:pt x="10160" y="309880"/>
                                  <a:pt x="18240" y="324570"/>
                                  <a:pt x="30480" y="335280"/>
                                </a:cubicBezTo>
                                <a:cubicBezTo>
                                  <a:pt x="76520" y="375565"/>
                                  <a:pt x="155428" y="334775"/>
                                  <a:pt x="198120" y="327660"/>
                                </a:cubicBezTo>
                                <a:cubicBezTo>
                                  <a:pt x="211501" y="316509"/>
                                  <a:pt x="261230" y="277407"/>
                                  <a:pt x="274320" y="259080"/>
                                </a:cubicBezTo>
                                <a:cubicBezTo>
                                  <a:pt x="291537" y="234976"/>
                                  <a:pt x="320040" y="182880"/>
                                  <a:pt x="320040" y="182880"/>
                                </a:cubicBezTo>
                                <a:cubicBezTo>
                                  <a:pt x="322580" y="165100"/>
                                  <a:pt x="332016" y="146964"/>
                                  <a:pt x="327660" y="129540"/>
                                </a:cubicBezTo>
                                <a:cubicBezTo>
                                  <a:pt x="303632" y="33428"/>
                                  <a:pt x="297409" y="40792"/>
                                  <a:pt x="236220" y="0"/>
                                </a:cubicBezTo>
                                <a:cubicBezTo>
                                  <a:pt x="223520" y="7620"/>
                                  <a:pt x="207499" y="11397"/>
                                  <a:pt x="198120" y="22860"/>
                                </a:cubicBezTo>
                                <a:cubicBezTo>
                                  <a:pt x="183734" y="40443"/>
                                  <a:pt x="179925" y="64710"/>
                                  <a:pt x="167640" y="83820"/>
                                </a:cubicBezTo>
                                <a:cubicBezTo>
                                  <a:pt x="156912" y="100507"/>
                                  <a:pt x="142240" y="114300"/>
                                  <a:pt x="129540" y="129540"/>
                                </a:cubicBezTo>
                                <a:cubicBezTo>
                                  <a:pt x="121007" y="163672"/>
                                  <a:pt x="95908" y="225448"/>
                                  <a:pt x="129540" y="259080"/>
                                </a:cubicBezTo>
                                <a:cubicBezTo>
                                  <a:pt x="148291" y="277831"/>
                                  <a:pt x="180340" y="274320"/>
                                  <a:pt x="205740" y="281940"/>
                                </a:cubicBezTo>
                                <a:cubicBezTo>
                                  <a:pt x="246380" y="274320"/>
                                  <a:pt x="289390" y="274736"/>
                                  <a:pt x="327660" y="259080"/>
                                </a:cubicBezTo>
                                <a:cubicBezTo>
                                  <a:pt x="357892" y="246712"/>
                                  <a:pt x="392218" y="181422"/>
                                  <a:pt x="411480" y="160020"/>
                                </a:cubicBezTo>
                                <a:cubicBezTo>
                                  <a:pt x="419976" y="150580"/>
                                  <a:pt x="432563" y="145703"/>
                                  <a:pt x="441960" y="137160"/>
                                </a:cubicBezTo>
                                <a:cubicBezTo>
                                  <a:pt x="494536" y="89363"/>
                                  <a:pt x="485135" y="104151"/>
                                  <a:pt x="502920" y="6858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519353" name="Полилиния: фигура 1464519353"/>
                        <wps:cNvSpPr/>
                        <wps:spPr>
                          <a:xfrm>
                            <a:off x="2453640" y="1752831"/>
                            <a:ext cx="601980" cy="266515"/>
                          </a:xfrm>
                          <a:custGeom>
                            <a:avLst/>
                            <a:gdLst>
                              <a:gd name="connsiteX0" fmla="*/ 0 w 601980"/>
                              <a:gd name="connsiteY0" fmla="*/ 190269 h 266515"/>
                              <a:gd name="connsiteX1" fmla="*/ 30480 w 601980"/>
                              <a:gd name="connsiteY1" fmla="*/ 228369 h 266515"/>
                              <a:gd name="connsiteX2" fmla="*/ 243840 w 601980"/>
                              <a:gd name="connsiteY2" fmla="*/ 251229 h 266515"/>
                              <a:gd name="connsiteX3" fmla="*/ 320040 w 601980"/>
                              <a:gd name="connsiteY3" fmla="*/ 114069 h 266515"/>
                              <a:gd name="connsiteX4" fmla="*/ 327660 w 601980"/>
                              <a:gd name="connsiteY4" fmla="*/ 37869 h 266515"/>
                              <a:gd name="connsiteX5" fmla="*/ 243840 w 601980"/>
                              <a:gd name="connsiteY5" fmla="*/ 37869 h 266515"/>
                              <a:gd name="connsiteX6" fmla="*/ 182880 w 601980"/>
                              <a:gd name="connsiteY6" fmla="*/ 159789 h 266515"/>
                              <a:gd name="connsiteX7" fmla="*/ 198120 w 601980"/>
                              <a:gd name="connsiteY7" fmla="*/ 205509 h 266515"/>
                              <a:gd name="connsiteX8" fmla="*/ 411480 w 601980"/>
                              <a:gd name="connsiteY8" fmla="*/ 220749 h 266515"/>
                              <a:gd name="connsiteX9" fmla="*/ 510540 w 601980"/>
                              <a:gd name="connsiteY9" fmla="*/ 159789 h 266515"/>
                              <a:gd name="connsiteX10" fmla="*/ 579120 w 601980"/>
                              <a:gd name="connsiteY10" fmla="*/ 106449 h 266515"/>
                              <a:gd name="connsiteX11" fmla="*/ 601980 w 601980"/>
                              <a:gd name="connsiteY11" fmla="*/ 91209 h 2665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601980" h="266515">
                                <a:moveTo>
                                  <a:pt x="0" y="190269"/>
                                </a:moveTo>
                                <a:cubicBezTo>
                                  <a:pt x="10160" y="202969"/>
                                  <a:pt x="16088" y="220794"/>
                                  <a:pt x="30480" y="228369"/>
                                </a:cubicBezTo>
                                <a:cubicBezTo>
                                  <a:pt x="135051" y="283406"/>
                                  <a:pt x="139544" y="267274"/>
                                  <a:pt x="243840" y="251229"/>
                                </a:cubicBezTo>
                                <a:cubicBezTo>
                                  <a:pt x="265305" y="216884"/>
                                  <a:pt x="308775" y="151620"/>
                                  <a:pt x="320040" y="114069"/>
                                </a:cubicBezTo>
                                <a:cubicBezTo>
                                  <a:pt x="327375" y="89619"/>
                                  <a:pt x="325120" y="63269"/>
                                  <a:pt x="327660" y="37869"/>
                                </a:cubicBezTo>
                                <a:cubicBezTo>
                                  <a:pt x="306411" y="-4628"/>
                                  <a:pt x="311395" y="-20035"/>
                                  <a:pt x="243840" y="37869"/>
                                </a:cubicBezTo>
                                <a:cubicBezTo>
                                  <a:pt x="214601" y="62931"/>
                                  <a:pt x="195712" y="125571"/>
                                  <a:pt x="182880" y="159789"/>
                                </a:cubicBezTo>
                                <a:cubicBezTo>
                                  <a:pt x="187960" y="175029"/>
                                  <a:pt x="187374" y="193568"/>
                                  <a:pt x="198120" y="205509"/>
                                </a:cubicBezTo>
                                <a:cubicBezTo>
                                  <a:pt x="253307" y="266828"/>
                                  <a:pt x="347967" y="226798"/>
                                  <a:pt x="411480" y="220749"/>
                                </a:cubicBezTo>
                                <a:cubicBezTo>
                                  <a:pt x="444500" y="200429"/>
                                  <a:pt x="478506" y="181630"/>
                                  <a:pt x="510540" y="159789"/>
                                </a:cubicBezTo>
                                <a:cubicBezTo>
                                  <a:pt x="534468" y="143475"/>
                                  <a:pt x="555952" y="123825"/>
                                  <a:pt x="579120" y="106449"/>
                                </a:cubicBezTo>
                                <a:cubicBezTo>
                                  <a:pt x="586446" y="100954"/>
                                  <a:pt x="594360" y="96289"/>
                                  <a:pt x="601980" y="91209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300590" name="Полилиния: фигура 577300590"/>
                        <wps:cNvSpPr/>
                        <wps:spPr>
                          <a:xfrm>
                            <a:off x="2446020" y="1531620"/>
                            <a:ext cx="564384" cy="403860"/>
                          </a:xfrm>
                          <a:custGeom>
                            <a:avLst/>
                            <a:gdLst>
                              <a:gd name="connsiteX0" fmla="*/ 0 w 564384"/>
                              <a:gd name="connsiteY0" fmla="*/ 403860 h 403860"/>
                              <a:gd name="connsiteX1" fmla="*/ 53340 w 564384"/>
                              <a:gd name="connsiteY1" fmla="*/ 396240 h 403860"/>
                              <a:gd name="connsiteX2" fmla="*/ 304800 w 564384"/>
                              <a:gd name="connsiteY2" fmla="*/ 190500 h 403860"/>
                              <a:gd name="connsiteX3" fmla="*/ 320040 w 564384"/>
                              <a:gd name="connsiteY3" fmla="*/ 160020 h 403860"/>
                              <a:gd name="connsiteX4" fmla="*/ 281940 w 564384"/>
                              <a:gd name="connsiteY4" fmla="*/ 99060 h 403860"/>
                              <a:gd name="connsiteX5" fmla="*/ 144780 w 564384"/>
                              <a:gd name="connsiteY5" fmla="*/ 91440 h 403860"/>
                              <a:gd name="connsiteX6" fmla="*/ 68580 w 564384"/>
                              <a:gd name="connsiteY6" fmla="*/ 220980 h 403860"/>
                              <a:gd name="connsiteX7" fmla="*/ 114300 w 564384"/>
                              <a:gd name="connsiteY7" fmla="*/ 289560 h 403860"/>
                              <a:gd name="connsiteX8" fmla="*/ 190500 w 564384"/>
                              <a:gd name="connsiteY8" fmla="*/ 304800 h 403860"/>
                              <a:gd name="connsiteX9" fmla="*/ 259080 w 564384"/>
                              <a:gd name="connsiteY9" fmla="*/ 297180 h 403860"/>
                              <a:gd name="connsiteX10" fmla="*/ 320040 w 564384"/>
                              <a:gd name="connsiteY10" fmla="*/ 259080 h 403860"/>
                              <a:gd name="connsiteX11" fmla="*/ 381000 w 564384"/>
                              <a:gd name="connsiteY11" fmla="*/ 198120 h 403860"/>
                              <a:gd name="connsiteX12" fmla="*/ 449580 w 564384"/>
                              <a:gd name="connsiteY12" fmla="*/ 99060 h 403860"/>
                              <a:gd name="connsiteX13" fmla="*/ 457200 w 564384"/>
                              <a:gd name="connsiteY13" fmla="*/ 76200 h 403860"/>
                              <a:gd name="connsiteX14" fmla="*/ 327660 w 564384"/>
                              <a:gd name="connsiteY14" fmla="*/ 68580 h 403860"/>
                              <a:gd name="connsiteX15" fmla="*/ 297180 w 564384"/>
                              <a:gd name="connsiteY15" fmla="*/ 114300 h 403860"/>
                              <a:gd name="connsiteX16" fmla="*/ 304800 w 564384"/>
                              <a:gd name="connsiteY16" fmla="*/ 152400 h 403860"/>
                              <a:gd name="connsiteX17" fmla="*/ 373380 w 564384"/>
                              <a:gd name="connsiteY17" fmla="*/ 175260 h 403860"/>
                              <a:gd name="connsiteX18" fmla="*/ 464820 w 564384"/>
                              <a:gd name="connsiteY18" fmla="*/ 152400 h 403860"/>
                              <a:gd name="connsiteX19" fmla="*/ 480060 w 564384"/>
                              <a:gd name="connsiteY19" fmla="*/ 121920 h 403860"/>
                              <a:gd name="connsiteX20" fmla="*/ 510540 w 564384"/>
                              <a:gd name="connsiteY20" fmla="*/ 99060 h 403860"/>
                              <a:gd name="connsiteX21" fmla="*/ 525780 w 564384"/>
                              <a:gd name="connsiteY21" fmla="*/ 60960 h 403860"/>
                              <a:gd name="connsiteX22" fmla="*/ 563880 w 564384"/>
                              <a:gd name="connsiteY22" fmla="*/ 7620 h 403860"/>
                              <a:gd name="connsiteX23" fmla="*/ 563880 w 564384"/>
                              <a:gd name="connsiteY23" fmla="*/ 0 h 4038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564384" h="403860">
                                <a:moveTo>
                                  <a:pt x="0" y="403860"/>
                                </a:moveTo>
                                <a:cubicBezTo>
                                  <a:pt x="17780" y="401320"/>
                                  <a:pt x="38110" y="405759"/>
                                  <a:pt x="53340" y="396240"/>
                                </a:cubicBezTo>
                                <a:cubicBezTo>
                                  <a:pt x="103328" y="364998"/>
                                  <a:pt x="246313" y="260684"/>
                                  <a:pt x="304800" y="190500"/>
                                </a:cubicBezTo>
                                <a:cubicBezTo>
                                  <a:pt x="312072" y="181774"/>
                                  <a:pt x="314960" y="170180"/>
                                  <a:pt x="320040" y="160020"/>
                                </a:cubicBezTo>
                                <a:cubicBezTo>
                                  <a:pt x="307340" y="139700"/>
                                  <a:pt x="299671" y="115179"/>
                                  <a:pt x="281940" y="99060"/>
                                </a:cubicBezTo>
                                <a:cubicBezTo>
                                  <a:pt x="250562" y="70535"/>
                                  <a:pt x="169677" y="89365"/>
                                  <a:pt x="144780" y="91440"/>
                                </a:cubicBezTo>
                                <a:cubicBezTo>
                                  <a:pt x="129147" y="112284"/>
                                  <a:pt x="64961" y="188409"/>
                                  <a:pt x="68580" y="220980"/>
                                </a:cubicBezTo>
                                <a:cubicBezTo>
                                  <a:pt x="71614" y="248286"/>
                                  <a:pt x="91660" y="273995"/>
                                  <a:pt x="114300" y="289560"/>
                                </a:cubicBezTo>
                                <a:cubicBezTo>
                                  <a:pt x="135645" y="304235"/>
                                  <a:pt x="165100" y="299720"/>
                                  <a:pt x="190500" y="304800"/>
                                </a:cubicBezTo>
                                <a:cubicBezTo>
                                  <a:pt x="213360" y="302260"/>
                                  <a:pt x="237391" y="304835"/>
                                  <a:pt x="259080" y="297180"/>
                                </a:cubicBezTo>
                                <a:cubicBezTo>
                                  <a:pt x="281676" y="289205"/>
                                  <a:pt x="301443" y="274190"/>
                                  <a:pt x="320040" y="259080"/>
                                </a:cubicBezTo>
                                <a:cubicBezTo>
                                  <a:pt x="342343" y="240959"/>
                                  <a:pt x="362077" y="219747"/>
                                  <a:pt x="381000" y="198120"/>
                                </a:cubicBezTo>
                                <a:cubicBezTo>
                                  <a:pt x="399510" y="176966"/>
                                  <a:pt x="434700" y="128821"/>
                                  <a:pt x="449580" y="99060"/>
                                </a:cubicBezTo>
                                <a:cubicBezTo>
                                  <a:pt x="453172" y="91876"/>
                                  <a:pt x="454660" y="83820"/>
                                  <a:pt x="457200" y="76200"/>
                                </a:cubicBezTo>
                                <a:cubicBezTo>
                                  <a:pt x="408006" y="46684"/>
                                  <a:pt x="401573" y="31623"/>
                                  <a:pt x="327660" y="68580"/>
                                </a:cubicBezTo>
                                <a:cubicBezTo>
                                  <a:pt x="311277" y="76771"/>
                                  <a:pt x="297180" y="114300"/>
                                  <a:pt x="297180" y="114300"/>
                                </a:cubicBezTo>
                                <a:cubicBezTo>
                                  <a:pt x="299720" y="127000"/>
                                  <a:pt x="298374" y="141155"/>
                                  <a:pt x="304800" y="152400"/>
                                </a:cubicBezTo>
                                <a:cubicBezTo>
                                  <a:pt x="316079" y="172137"/>
                                  <a:pt x="359853" y="173005"/>
                                  <a:pt x="373380" y="175260"/>
                                </a:cubicBezTo>
                                <a:cubicBezTo>
                                  <a:pt x="395344" y="172515"/>
                                  <a:pt x="443907" y="173313"/>
                                  <a:pt x="464820" y="152400"/>
                                </a:cubicBezTo>
                                <a:cubicBezTo>
                                  <a:pt x="472852" y="144368"/>
                                  <a:pt x="472668" y="130545"/>
                                  <a:pt x="480060" y="121920"/>
                                </a:cubicBezTo>
                                <a:cubicBezTo>
                                  <a:pt x="488325" y="112277"/>
                                  <a:pt x="500380" y="106680"/>
                                  <a:pt x="510540" y="99060"/>
                                </a:cubicBezTo>
                                <a:cubicBezTo>
                                  <a:pt x="515620" y="86360"/>
                                  <a:pt x="519137" y="72917"/>
                                  <a:pt x="525780" y="60960"/>
                                </a:cubicBezTo>
                                <a:cubicBezTo>
                                  <a:pt x="543038" y="29896"/>
                                  <a:pt x="549597" y="36185"/>
                                  <a:pt x="563880" y="7620"/>
                                </a:cubicBezTo>
                                <a:cubicBezTo>
                                  <a:pt x="565016" y="5348"/>
                                  <a:pt x="563880" y="2540"/>
                                  <a:pt x="563880" y="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014100" name="Дуга 1326014100"/>
                        <wps:cNvSpPr/>
                        <wps:spPr>
                          <a:xfrm>
                            <a:off x="2346960" y="1671307"/>
                            <a:ext cx="373380" cy="256553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364066" name="Полилиния: фигура 248364066"/>
                        <wps:cNvSpPr/>
                        <wps:spPr>
                          <a:xfrm>
                            <a:off x="2301240" y="1722120"/>
                            <a:ext cx="655320" cy="289560"/>
                          </a:xfrm>
                          <a:custGeom>
                            <a:avLst/>
                            <a:gdLst>
                              <a:gd name="connsiteX0" fmla="*/ 0 w 655320"/>
                              <a:gd name="connsiteY0" fmla="*/ 289560 h 289560"/>
                              <a:gd name="connsiteX1" fmla="*/ 144780 w 655320"/>
                              <a:gd name="connsiteY1" fmla="*/ 236220 h 289560"/>
                              <a:gd name="connsiteX2" fmla="*/ 259080 w 655320"/>
                              <a:gd name="connsiteY2" fmla="*/ 205740 h 289560"/>
                              <a:gd name="connsiteX3" fmla="*/ 365760 w 655320"/>
                              <a:gd name="connsiteY3" fmla="*/ 144780 h 289560"/>
                              <a:gd name="connsiteX4" fmla="*/ 388620 w 655320"/>
                              <a:gd name="connsiteY4" fmla="*/ 76200 h 289560"/>
                              <a:gd name="connsiteX5" fmla="*/ 365760 w 655320"/>
                              <a:gd name="connsiteY5" fmla="*/ 30480 h 289560"/>
                              <a:gd name="connsiteX6" fmla="*/ 335280 w 655320"/>
                              <a:gd name="connsiteY6" fmla="*/ 15240 h 289560"/>
                              <a:gd name="connsiteX7" fmla="*/ 297180 w 655320"/>
                              <a:gd name="connsiteY7" fmla="*/ 22860 h 289560"/>
                              <a:gd name="connsiteX8" fmla="*/ 281940 w 655320"/>
                              <a:gd name="connsiteY8" fmla="*/ 60960 h 289560"/>
                              <a:gd name="connsiteX9" fmla="*/ 259080 w 655320"/>
                              <a:gd name="connsiteY9" fmla="*/ 121920 h 289560"/>
                              <a:gd name="connsiteX10" fmla="*/ 274320 w 655320"/>
                              <a:gd name="connsiteY10" fmla="*/ 160020 h 289560"/>
                              <a:gd name="connsiteX11" fmla="*/ 426720 w 655320"/>
                              <a:gd name="connsiteY11" fmla="*/ 167640 h 289560"/>
                              <a:gd name="connsiteX12" fmla="*/ 495300 w 655320"/>
                              <a:gd name="connsiteY12" fmla="*/ 137160 h 289560"/>
                              <a:gd name="connsiteX13" fmla="*/ 594360 w 655320"/>
                              <a:gd name="connsiteY13" fmla="*/ 76200 h 289560"/>
                              <a:gd name="connsiteX14" fmla="*/ 647700 w 655320"/>
                              <a:gd name="connsiteY14" fmla="*/ 7620 h 289560"/>
                              <a:gd name="connsiteX15" fmla="*/ 655320 w 655320"/>
                              <a:gd name="connsiteY15" fmla="*/ 0 h 2895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655320" h="289560">
                                <a:moveTo>
                                  <a:pt x="0" y="289560"/>
                                </a:moveTo>
                                <a:cubicBezTo>
                                  <a:pt x="107924" y="271573"/>
                                  <a:pt x="-30289" y="298745"/>
                                  <a:pt x="144780" y="236220"/>
                                </a:cubicBezTo>
                                <a:cubicBezTo>
                                  <a:pt x="181914" y="222958"/>
                                  <a:pt x="221979" y="219096"/>
                                  <a:pt x="259080" y="205740"/>
                                </a:cubicBezTo>
                                <a:cubicBezTo>
                                  <a:pt x="315208" y="185534"/>
                                  <a:pt x="326618" y="174136"/>
                                  <a:pt x="365760" y="144780"/>
                                </a:cubicBezTo>
                                <a:cubicBezTo>
                                  <a:pt x="374700" y="126899"/>
                                  <a:pt x="392559" y="97865"/>
                                  <a:pt x="388620" y="76200"/>
                                </a:cubicBezTo>
                                <a:cubicBezTo>
                                  <a:pt x="385572" y="59436"/>
                                  <a:pt x="376980" y="43303"/>
                                  <a:pt x="365760" y="30480"/>
                                </a:cubicBezTo>
                                <a:cubicBezTo>
                                  <a:pt x="358280" y="21931"/>
                                  <a:pt x="345440" y="20320"/>
                                  <a:pt x="335280" y="15240"/>
                                </a:cubicBezTo>
                                <a:cubicBezTo>
                                  <a:pt x="322580" y="17780"/>
                                  <a:pt x="307014" y="14431"/>
                                  <a:pt x="297180" y="22860"/>
                                </a:cubicBezTo>
                                <a:cubicBezTo>
                                  <a:pt x="286795" y="31762"/>
                                  <a:pt x="287495" y="48461"/>
                                  <a:pt x="281940" y="60960"/>
                                </a:cubicBezTo>
                                <a:cubicBezTo>
                                  <a:pt x="259170" y="112192"/>
                                  <a:pt x="272079" y="69924"/>
                                  <a:pt x="259080" y="121920"/>
                                </a:cubicBezTo>
                                <a:cubicBezTo>
                                  <a:pt x="264160" y="134620"/>
                                  <a:pt x="263523" y="151622"/>
                                  <a:pt x="274320" y="160020"/>
                                </a:cubicBezTo>
                                <a:cubicBezTo>
                                  <a:pt x="310462" y="188130"/>
                                  <a:pt x="397054" y="169922"/>
                                  <a:pt x="426720" y="167640"/>
                                </a:cubicBezTo>
                                <a:cubicBezTo>
                                  <a:pt x="449580" y="157480"/>
                                  <a:pt x="472665" y="147812"/>
                                  <a:pt x="495300" y="137160"/>
                                </a:cubicBezTo>
                                <a:cubicBezTo>
                                  <a:pt x="531115" y="120306"/>
                                  <a:pt x="566935" y="105910"/>
                                  <a:pt x="594360" y="76200"/>
                                </a:cubicBezTo>
                                <a:cubicBezTo>
                                  <a:pt x="614003" y="54920"/>
                                  <a:pt x="627222" y="28098"/>
                                  <a:pt x="647700" y="7620"/>
                                </a:cubicBezTo>
                                <a:lnTo>
                                  <a:pt x="655320" y="0"/>
                                </a:lnTo>
                              </a:path>
                            </a:pathLst>
                          </a:cu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52881" name="Прямоугольник 244252881"/>
                        <wps:cNvSpPr/>
                        <wps:spPr>
                          <a:xfrm>
                            <a:off x="1157114" y="2308860"/>
                            <a:ext cx="123046" cy="59436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629759" name="Прямоугольник 1067629759"/>
                        <wps:cNvSpPr/>
                        <wps:spPr>
                          <a:xfrm>
                            <a:off x="1371600" y="2407920"/>
                            <a:ext cx="91391" cy="51816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961320" name="Прямоугольник 1113961320"/>
                        <wps:cNvSpPr/>
                        <wps:spPr>
                          <a:xfrm>
                            <a:off x="1882140" y="2453640"/>
                            <a:ext cx="76200" cy="5257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336658" name="Прямоугольник 317336658"/>
                        <wps:cNvSpPr/>
                        <wps:spPr>
                          <a:xfrm rot="21381679">
                            <a:off x="2156460" y="2369820"/>
                            <a:ext cx="99060" cy="58674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658253" name="Прямоугольник: скругленные углы 929658253"/>
                        <wps:cNvSpPr/>
                        <wps:spPr>
                          <a:xfrm>
                            <a:off x="3550920" y="2065020"/>
                            <a:ext cx="1120140" cy="426720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843754" name="Овал 1160843754"/>
                        <wps:cNvSpPr/>
                        <wps:spPr>
                          <a:xfrm>
                            <a:off x="4602480" y="1706880"/>
                            <a:ext cx="556260" cy="571500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518304" name="Равнобедренный треугольник 295518304"/>
                        <wps:cNvSpPr/>
                        <wps:spPr>
                          <a:xfrm rot="2117329">
                            <a:off x="4998720" y="1546303"/>
                            <a:ext cx="198120" cy="251691"/>
                          </a:xfrm>
                          <a:prstGeom prst="triangle">
                            <a:avLst/>
                          </a:prstGeom>
                          <a:solidFill>
                            <a:schemeClr val="tx2">
                              <a:lumMod val="65000"/>
                              <a:lumOff val="3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750227" name="Блок-схема: извлечение 244750227"/>
                        <wps:cNvSpPr/>
                        <wps:spPr>
                          <a:xfrm rot="19965749">
                            <a:off x="4670904" y="1557007"/>
                            <a:ext cx="183036" cy="210833"/>
                          </a:xfrm>
                          <a:prstGeom prst="flowChartExtract">
                            <a:avLst/>
                          </a:prstGeom>
                          <a:solidFill>
                            <a:schemeClr val="tx2">
                              <a:lumMod val="65000"/>
                              <a:lumOff val="3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766545" name="Полилиния: фигура 1947766545"/>
                        <wps:cNvSpPr/>
                        <wps:spPr>
                          <a:xfrm>
                            <a:off x="4526280" y="1935480"/>
                            <a:ext cx="289560" cy="7620"/>
                          </a:xfrm>
                          <a:custGeom>
                            <a:avLst/>
                            <a:gdLst>
                              <a:gd name="connsiteX0" fmla="*/ 289560 w 289560"/>
                              <a:gd name="connsiteY0" fmla="*/ 7620 h 7620"/>
                              <a:gd name="connsiteX1" fmla="*/ 0 w 289560"/>
                              <a:gd name="connsiteY1" fmla="*/ 0 h 76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289560" h="7620">
                                <a:moveTo>
                                  <a:pt x="289560" y="7620"/>
                                </a:moveTo>
                                <a:cubicBezTo>
                                  <a:pt x="193042" y="5011"/>
                                  <a:pt x="96553" y="0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072447" name="Прямоугольник 2012072447"/>
                        <wps:cNvSpPr/>
                        <wps:spPr>
                          <a:xfrm>
                            <a:off x="3726181" y="2468880"/>
                            <a:ext cx="45719" cy="490232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994064" name="Прямоугольник 1088994064"/>
                        <wps:cNvSpPr/>
                        <wps:spPr>
                          <a:xfrm>
                            <a:off x="3863340" y="2400300"/>
                            <a:ext cx="45719" cy="57150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080630" name="Прямоугольник 1274080630"/>
                        <wps:cNvSpPr/>
                        <wps:spPr>
                          <a:xfrm>
                            <a:off x="4183380" y="2415540"/>
                            <a:ext cx="45720" cy="56388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835613" name="Прямоугольник 1250835613"/>
                        <wps:cNvSpPr/>
                        <wps:spPr>
                          <a:xfrm>
                            <a:off x="4373880" y="2423160"/>
                            <a:ext cx="53340" cy="535952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245379" name="Прямоугольник 1101245379"/>
                        <wps:cNvSpPr/>
                        <wps:spPr>
                          <a:xfrm rot="656116">
                            <a:off x="4450080" y="1920241"/>
                            <a:ext cx="266700" cy="4571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728406" name="Прямоугольник 565728406"/>
                        <wps:cNvSpPr/>
                        <wps:spPr>
                          <a:xfrm flipV="1">
                            <a:off x="4487092" y="2080260"/>
                            <a:ext cx="259230" cy="4571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375523" name="Овал 2114375523"/>
                        <wps:cNvSpPr/>
                        <wps:spPr>
                          <a:xfrm>
                            <a:off x="4960620" y="1912620"/>
                            <a:ext cx="53340" cy="106726"/>
                          </a:xfrm>
                          <a:prstGeom prst="ellipse">
                            <a:avLst/>
                          </a:prstGeom>
                          <a:solidFill>
                            <a:schemeClr val="tx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099479" name="Овал 1823099479"/>
                        <wps:cNvSpPr/>
                        <wps:spPr>
                          <a:xfrm>
                            <a:off x="4800600" y="1920286"/>
                            <a:ext cx="79763" cy="9906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110079" name="Овал 878110079"/>
                        <wps:cNvSpPr/>
                        <wps:spPr>
                          <a:xfrm>
                            <a:off x="4869180" y="2080260"/>
                            <a:ext cx="74873" cy="762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911119" name="Прямоугольник 1704911119"/>
                        <wps:cNvSpPr/>
                        <wps:spPr>
                          <a:xfrm rot="20510806">
                            <a:off x="5097780" y="1981268"/>
                            <a:ext cx="251460" cy="4571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378797" name="Прямоугольник 1835378797"/>
                        <wps:cNvSpPr/>
                        <wps:spPr>
                          <a:xfrm rot="783930">
                            <a:off x="5088234" y="2154781"/>
                            <a:ext cx="260066" cy="4572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903338" name="Прямоугольник 835903338"/>
                        <wps:cNvSpPr/>
                        <wps:spPr>
                          <a:xfrm rot="1197454">
                            <a:off x="3185161" y="2042160"/>
                            <a:ext cx="487680" cy="6096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DF10D43" id="Полотно 1" o:spid="_x0000_s1026" editas="canvas" style="width:428.9pt;height:250.2pt;mso-position-horizontal-relative:char;mso-position-vertical-relative:line" coordsize="54470,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470;height:31775;visibility:visible;mso-wrap-style:square" filled="t" stroked="t" strokecolor="#18a303 [3204]">
                  <v:fill o:detectmouseclick="t"/>
                  <v:path o:connecttype="none"/>
                </v:shape>
                <v:oval id="Овал 1601828250" o:spid="_x0000_s1028" style="position:absolute;left:5856;top:3886;width:9449;height:7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" fillcolor="white [3212]" stroked="f" strokeweight=".5pt">
                  <v:stroke joinstyle="miter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814248977" o:spid="_x0000_s1029" type="#_x0000_t32" style="position:absolute;left:7240;top:10000;width:10503;height:73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" stroked="f" strokeweight=".5pt">
                  <v:stroke endarrow="block" joinstyle="miter"/>
                </v:shape>
                <v:shape id="Прямая со стрелкой 193441900" o:spid="_x0000_s1030" type="#_x0000_t32" style="position:absolute;left:7240;top:8458;width:978;height:154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" stroked="f" strokeweight=".5pt">
                  <v:stroke endarrow="block" joinstyle="miter"/>
                </v:shape>
                <v:shape id="Полилиния: фигура 1232199292" o:spid="_x0000_s1031" style="position:absolute;left:2503;top:9601;width:4344;height:2972;visibility:visible;mso-wrap-style:square;v-text-anchor:middle" coordsize="4343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" path="m434340,c421640,12700,410265,26880,396240,38100,359964,67121,359087,52393,327660,83820v-6476,6476,-9917,15408,-15240,22860c279447,152842,298189,119902,274320,167640v-2540,15240,-1678,31458,-7620,45720c254668,242236,239696,261152,213360,274320v-17302,8651,-35560,15240,-53340,22860c9592,281345,58644,303642,,274320e" filled="f" stroked="f" strokeweight=".5pt">
                  <v:stroke joinstyle="miter"/>
                  <v:path arrowok="t" o:connecttype="custom" o:connectlocs="434340,0;396240,38100;327660,83820;312420,106680;274320,167640;266700,213360;213360,274320;160020,297180;0,274320" o:connectangles="0,0,0,0,0,0,0,0,0"/>
                </v:shape>
                <v:shape id="Полилиния: фигура 357000471" o:spid="_x0000_s1032" style="position:absolute;left:2876;top:9525;width:4131;height:2438;visibility:visible;mso-wrap-style:square;v-text-anchor:middle" coordsize="413149,24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" path="m176126,167640v15240,2540,30405,9662,45720,7620c245731,172075,266970,157919,290426,152400v19934,-4690,40640,-5080,60960,-7620c367519,128647,406996,95331,412346,68580v2540,-12700,-1194,-26855,-7620,-38100c397962,18644,349330,2225,343766,,323446,5080,302490,8082,282806,15240v-8607,3130,-15454,9853,-22860,15240c239404,45420,219306,60960,198986,76200v-10160,7620,-21500,13880,-30480,22860c160886,106680,155066,116687,145646,121920v-14043,7802,-32354,6329,-45720,15240c47523,172095,71582,161848,31346,175260v-37664,56496,-48441,42128,7620,53340c49126,233680,58097,244313,69446,243840v51324,-2138,152400,-22860,152400,-22860c229466,213360,237807,206399,244706,198120v5863,-7035,8764,-16384,15240,-22860c266422,168784,282806,160020,282806,160020e" filled="f" stroked="f" strokeweight=".5pt">
                  <v:stroke joinstyle="miter"/>
                  <v:path arrowok="t" o:connecttype="custom" o:connectlocs="176126,167640;221846,175260;290426,152400;351386,144780;412346,68580;404726,30480;343766,0;282806,15240;259946,30480;198986,76200;168506,99060;145646,121920;99926,137160;31346,175260;38966,228600;69446,243840;221846,220980;244706,198120;259946,175260;282806,160020" o:connectangles="0,0,0,0,0,0,0,0,0,0,0,0,0,0,0,0,0,0,0,0"/>
                </v:shape>
                <v:oval id="Овал 905297351" o:spid="_x0000_s1033" style="position:absolute;left:7761;width:5639;height:4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" fillcolor="white [3212]" stroked="f" strokeweight=".5pt">
                  <v:stroke joinstyle="miter"/>
                </v:oval>
                <v:shapetype id="_x0000_t127" coordsize="21600,21600" o:spt="127" path="m10800,l21600,21600,,21600xe">
                  <v:stroke joinstyle="miter"/>
                  <v:path gradientshapeok="t" o:connecttype="custom" o:connectlocs="10800,0;5400,10800;10800,21600;16200,10800" textboxrect="5400,10800,16200,21600"/>
                </v:shapetype>
                <v:shape id="Блок-схема: извлечение 754268799" o:spid="_x0000_s1034" type="#_x0000_t127" style="position:absolute;left:9666;top:2362;width:1905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" fillcolor="#c9211e [3209]" stroked="f" strokeweight=".5pt"/>
                <v:oval id="Овал 1724781644" o:spid="_x0000_s1035" style="position:absolute;left:11495;top:1066;width:914;height:1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" fillcolor="black [3215]" stroked="f" strokeweight=".5pt">
                  <v:stroke joinstyle="miter"/>
                </v:oval>
                <v:oval id="Овал 764641568" o:spid="_x0000_s1036" style="position:absolute;left:9056;top:1066;width:1143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" fillcolor="black [3213]" stroked="f" strokeweight=".5pt">
                  <v:stroke joinstyle="miter"/>
                </v:oval>
                <v:oval id="Овал 1409949964" o:spid="_x0000_s1037" style="position:absolute;left:9666;top:8153;width:1372;height:106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" fillcolor="black [3213]" stroked="f" strokeweight=".5pt">
                  <v:stroke joinstyle="miter"/>
                </v:oval>
                <v:oval id="Овал 2145812674" o:spid="_x0000_s1038" style="position:absolute;left:9666;top:5867;width:1524;height:106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" fillcolor="black [3213]" stroked="f" strokeweight=".5pt">
                  <v:stroke joinstyle="miter"/>
                </v:oval>
                <v:rect id="Прямоугольник 820312254" o:spid="_x0000_s1039" style="position:absolute;left:2283;top:5257;width:4724;height:686;rotation:290449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" fillcolor="gray [1629]" stroked="f" strokeweight=".5pt"/>
                <v:rect id="Прямоугольник 1488546627" o:spid="_x0000_s1040" style="position:absolute;left:13781;top:5121;width:5181;height:534;rotation:-200066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" fillcolor="gray [1629]" stroked="f" strokeweight=".5pt"/>
                <v:oval id="Овал 507869783" o:spid="_x0000_s1041" style="position:absolute;left:35269;top:1752;width:9601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" fillcolor="#18a303 [3204]" stroked="f" strokeweight=".5pt">
                  <v:stroke joinstyle="miter"/>
                </v:oval>
                <v:rect id="Прямоугольник 623283821" o:spid="_x0000_s1042" style="position:absolute;left:31535;top:7620;width:5792;height:838;rotation:-15738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" fillcolor="#18a303 [3204]" stroked="f" strokeweight=".5pt"/>
                <v:rect id="Прямоугольник 1071923471" o:spid="_x0000_s1043" style="position:absolute;left:30392;top:5334;width:6020;height:762;rotation:59574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" fillcolor="#18a303 [3204]" stroked="f" strokeweight=".5pt"/>
                <v:rect id="Прямоугольник 773418906" o:spid="_x0000_s1044" style="position:absolute;left:41986;top:8138;width:6401;height:838;rotation:125135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" fillcolor="#18a303 [3204]" stroked="f" strokeweight=".5pt"/>
                <v:rect id="Прямоугольник 693600983" o:spid="_x0000_s1045" style="position:absolute;left:41605;top:5048;width:7391;height:991;rotation:-73097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" fillcolor="#18a303 [3204]" stroked="f" strokeweight=".5pt"/>
                <v:oval id="Овал 890051337" o:spid="_x0000_s1046" style="position:absolute;left:37033;top:2895;width:2362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" fillcolor="white [3212]" stroked="f" strokeweight=".5pt">
                  <v:stroke joinstyle="miter"/>
                </v:oval>
                <v:oval id="Овал 1892097979" o:spid="_x0000_s1047" style="position:absolute;left:40384;top:2895;width:2592;height:2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" fillcolor="white [3212]" stroked="f" strokeweight=".5pt">
                  <v:stroke joinstyle="miter"/>
                </v:oval>
                <v:oval id="Овал 1601090772" o:spid="_x0000_s1048" style="position:absolute;left:37871;top:2971;width:121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" fillcolor="black [3213]" stroked="f" strokeweight=".5pt">
                  <v:stroke joinstyle="miter"/>
                </v:oval>
                <v:oval id="Овал 1504727646" o:spid="_x0000_s1049" style="position:absolute;left:41148;top:2971;width:989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" fillcolor="black [3213]" stroked="f" strokeweight=".5pt">
                  <v:stroke joinstyle="miter"/>
                </v:oval>
                <v:oval id="Овал 585146895" o:spid="_x0000_s1050" style="position:absolute;left:38862;top:6934;width:213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" fillcolor="#c9211e [3209]" stroked="f" strokeweight=".5pt">
                  <v:stroke joinstyle="miter"/>
                </v:oval>
                <v:oval id="Овал 1299606084" o:spid="_x0000_s1051" style="position:absolute;left:8866;top:14483;width:16002;height:10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" fillcolor="#f09f9d [1305]" stroked="f" strokeweight=".5pt">
                  <v:stroke joinstyle="miter"/>
                </v:oval>
                <v:oval id="Овал 579767884" o:spid="_x0000_s1052" style="position:absolute;left:3722;top:13639;width:8241;height:78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" fillcolor="#fdd3bb [662]" strokecolor="#e96e6d [1945]" strokeweight=".5pt">
                  <v:stroke joinstyle="miter"/>
                </v:oval>
                <v:shape id="Блок-схема: извлечение 1316132340" o:spid="_x0000_s1053" type="#_x0000_t127" style="position:absolute;left:9220;top:12420;width:1970;height:2058;rotation:172491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" fillcolor="#fca877 [1302]" stroked="f" strokeweight=".5pt"/>
                <v:shape id="Блок-схема: извлечение 683578302" o:spid="_x0000_s1054" type="#_x0000_t127" style="position:absolute;left:4572;top:12039;width:2590;height:2057;rotation:-133502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" fillcolor="#fca877 [1302]" stroked="f" strokeweight=".5pt"/>
                <v:oval id="Овал 641708769" o:spid="_x0000_s1055" style="position:absolute;left:7007;top:16611;width:2049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" fillcolor="#e96e6d [1945]" stroked="f" strokeweight=".5pt">
                  <v:stroke joinstyle="miter"/>
                </v:oval>
                <v:oval id="Овал 1572370520" o:spid="_x0000_s1056" style="position:absolute;left:7240;top:17145;width:675;height:68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" fillcolor="white [3212]" stroked="f" strokeweight=".5pt">
                  <v:stroke joinstyle="miter"/>
                </v:oval>
                <v:oval id="Овал 450973897" o:spid="_x0000_s1057" style="position:absolute;left:8218;top:17221;width:457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" fillcolor="white [3212]" stroked="f" strokeweight=".5pt">
                  <v:stroke joinstyle="miter"/>
                </v:oval>
                <v:oval id="Овал 1571056900" o:spid="_x0000_s1058" style="position:absolute;left:5856;top:15189;width:1039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" fillcolor="white [3212]" strokecolor="black [3213]" strokeweight=".5pt">
                  <v:stroke joinstyle="miter"/>
                </v:oval>
                <v:oval id="Овал 1807604116" o:spid="_x0000_s1059" style="position:absolute;left:8865;top:15189;width:964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" fillcolor="white [3212]" strokecolor="black [3213]" strokeweight=".5pt">
                  <v:stroke joinstyle="miter"/>
                </v:oval>
                <v:shape id="Полилиния: фигура 1883650472" o:spid="_x0000_s1060" style="position:absolute;left:6629;top:18745;width:2828;height:1067;visibility:visible;mso-wrap-style:square;v-text-anchor:middle" coordsize="282778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" path="m,68580v12700,7620,24566,16845,38100,22860c47670,95693,58510,96183,68580,99060v7723,2207,15240,5080,22860,7620l152400,99060v25371,-2819,51983,452,76200,-7620c237288,88544,238517,76032,243840,68580v1979,-2771,34835,-45177,38100,-53340c283827,10523,281940,5080,281940,e" fillcolor="#f09f9d [1305]" stroked="f" strokeweight=".5pt">
                  <v:stroke joinstyle="miter"/>
                  <v:path arrowok="t" o:connecttype="custom" o:connectlocs="0,68580;38100,91440;68580,99060;91440,106680;152400,99060;228600,91440;243840,68580;281940,15240;281940,0" o:connectangles="0,0,0,0,0,0,0,0,0"/>
                </v:shape>
                <v:shape id="Полилиния: фигура 1908086953" o:spid="_x0000_s1061" style="position:absolute;left:9317;top:15466;width:382;height:861;visibility:visible;mso-wrap-style:square;v-text-anchor:middle" coordsize="38208,8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" path="m13137,241v-1270,-3810,4145,38547,15240,53340c33196,60007,37317,38644,35997,30721,34491,21688,25837,15481,20757,7861,3888,33164,-12123,46172,13137,84061v4455,6683,15240,-5080,22860,-7620c46830,43942,14407,4051,13137,241xe" fillcolor="black [3215]" stroked="f" strokeweight=".5pt">
                  <v:stroke joinstyle="miter"/>
                  <v:path arrowok="t" o:connecttype="custom" o:connectlocs="13137,241;28377,53581;35997,30721;20757,7861;13137,84061;35997,76441;13137,241" o:connectangles="0,0,0,0,0,0,0"/>
                </v:shape>
                <v:shape id="Полилиния: фигура 304079224" o:spid="_x0000_s1062" style="position:absolute;left:6154;top:15570;width:693;height:914;visibility:visible;mso-wrap-style:square;v-text-anchor:middle" coordsize="69233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" path="m30695,c25615,12700,21572,25866,15455,38100,11359,46291,1510,51894,215,60960,-1266,71327,5295,81280,7835,91440,30257,87703,64149,93481,68795,60960,70276,50593,68071,38362,61175,30480,49114,16696,15455,,15455,,8021,29736,-79,30186,23075,53340v1796,1796,5080,,7620,e" fillcolor="black [3213]" stroked="f" strokeweight=".5pt">
                  <v:stroke joinstyle="miter"/>
                  <v:path arrowok="t" o:connecttype="custom" o:connectlocs="30695,0;15455,38100;215,60960;7835,91440;68795,60960;61175,30480;15455,0;23075,53340;30695,53340" o:connectangles="0,0,0,0,0,0,0,0,0"/>
                </v:shape>
                <v:shape id="Полилиния: фигура 1577314424" o:spid="_x0000_s1063" style="position:absolute;left:24765;top:16383;width:5029;height:3528;visibility:visible;mso-wrap-style:square;v-text-anchor:middle" coordsize="502920,352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" path="m,297180v10160,12700,18240,27390,30480,38100c76520,375565,155428,334775,198120,327660v13381,-11151,63110,-50253,76200,-68580c291537,234976,320040,182880,320040,182880v2540,-17780,11976,-35916,7620,-53340c303632,33428,297409,40792,236220,,223520,7620,207499,11397,198120,22860,183734,40443,179925,64710,167640,83820v-10728,16687,-25400,30480,-38100,45720c121007,163672,95908,225448,129540,259080v18751,18751,50800,15240,76200,22860c246380,274320,289390,274736,327660,259080v30232,-12368,64558,-77658,83820,-99060c419976,150580,432563,145703,441960,137160v52576,-47797,43175,-33009,60960,-68580e" filled="f" stroked="f" strokeweight=".5pt">
                  <v:stroke joinstyle="miter"/>
                  <v:path arrowok="t" o:connecttype="custom" o:connectlocs="0,297180;30480,335280;198120,327660;274320,259080;320040,182880;327660,129540;236220,0;198120,22860;167640,83820;129540,129540;129540,259080;205740,281940;327660,259080;411480,160020;441960,137160;502920,68580" o:connectangles="0,0,0,0,0,0,0,0,0,0,0,0,0,0,0,0"/>
                </v:shape>
                <v:shape id="Полилиния: фигура 1464519353" o:spid="_x0000_s1064" style="position:absolute;left:24536;top:17528;width:6020;height:2665;visibility:visible;mso-wrap-style:square;v-text-anchor:middle" coordsize="601980,26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" path="m,190269v10160,12700,16088,30525,30480,38100c135051,283406,139544,267274,243840,251229v21465,-34345,64935,-99609,76200,-137160c327375,89619,325120,63269,327660,37869v-21249,-42497,-16265,-57904,-83820,c214601,62931,195712,125571,182880,159789v5080,15240,4494,33779,15240,45720c253307,266828,347967,226798,411480,220749v33020,-20320,67026,-39119,99060,-60960c534468,143475,555952,123825,579120,106449v7326,-5495,15240,-10160,22860,-15240e" filled="f" stroked="f" strokeweight=".5pt">
                  <v:stroke joinstyle="miter"/>
                  <v:path arrowok="t" o:connecttype="custom" o:connectlocs="0,190269;30480,228369;243840,251229;320040,114069;327660,37869;243840,37869;182880,159789;198120,205509;411480,220749;510540,159789;579120,106449;601980,91209" o:connectangles="0,0,0,0,0,0,0,0,0,0,0,0"/>
                </v:shape>
                <v:shape id="Полилиния: фигура 577300590" o:spid="_x0000_s1065" style="position:absolute;left:24460;top:15316;width:5644;height:4038;visibility:visible;mso-wrap-style:square;v-text-anchor:middle" coordsize="564384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" path="m,403860v17780,-2540,38110,1899,53340,-7620c103328,364998,246313,260684,304800,190500v7272,-8726,10160,-20320,15240,-30480c307340,139700,299671,115179,281940,99060,250562,70535,169677,89365,144780,91440,129147,112284,64961,188409,68580,220980v3034,27306,23080,53015,45720,68580c135645,304235,165100,299720,190500,304800v22860,-2540,46891,35,68580,-7620c281676,289205,301443,274190,320040,259080v22303,-18121,42037,-39333,60960,-60960c399510,176966,434700,128821,449580,99060v3592,-7184,5080,-15240,7620,-22860c408006,46684,401573,31623,327660,68580v-16383,8191,-30480,45720,-30480,45720c299720,127000,298374,141155,304800,152400v11279,19737,55053,20605,68580,22860c395344,172515,443907,173313,464820,152400v8032,-8032,7848,-21855,15240,-30480c488325,112277,500380,106680,510540,99060v5080,-12700,8597,-26143,15240,-38100c543038,29896,549597,36185,563880,7620v1136,-2272,,-5080,,-7620e" filled="f" stroked="f" strokeweight=".5pt">
                  <v:stroke joinstyle="miter"/>
                  <v:path arrowok="t" o:connecttype="custom" o:connectlocs="0,403860;53340,396240;304800,190500;320040,160020;281940,99060;144780,91440;68580,220980;114300,289560;190500,304800;259080,297180;320040,259080;381000,198120;449580,99060;457200,76200;327660,68580;297180,114300;304800,152400;373380,175260;464820,152400;480060,121920;510540,99060;525780,60960;563880,7620;563880,0" o:connectangles="0,0,0,0,0,0,0,0,0,0,0,0,0,0,0,0,0,0,0,0,0,0,0,0"/>
                </v:shape>
                <v:shape id="Дуга 1326014100" o:spid="_x0000_s1066" style="position:absolute;left:23469;top:16713;width:3734;height:2565;visibility:visible;mso-wrap-style:square;v-text-anchor:middle" coordsize="373380,256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" path="m186690,nsc289796,,373380,57432,373380,128277r-186690,l186690,xem186690,nfc289796,,373380,57432,373380,128277e" filled="f" stroked="f" strokeweight=".5pt">
                  <v:stroke joinstyle="miter"/>
                  <v:path arrowok="t" o:connecttype="custom" o:connectlocs="186690,0;373380,128277" o:connectangles="0,0"/>
                </v:shape>
                <v:shape id="Полилиния: фигура 248364066" o:spid="_x0000_s1067" style="position:absolute;left:23012;top:17221;width:6553;height:2895;visibility:visible;mso-wrap-style:square;v-text-anchor:middle" coordsize="65532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" path="m,289560v107924,-17987,-30289,9185,144780,-53340c181914,222958,221979,219096,259080,205740v56128,-20206,67538,-31604,106680,-60960c374700,126899,392559,97865,388620,76200,385572,59436,376980,43303,365760,30480,358280,21931,345440,20320,335280,15240v-12700,2540,-28266,-809,-38100,7620c286795,31762,287495,48461,281940,60960v-22770,51232,-9861,8964,-22860,60960c264160,134620,263523,151622,274320,160020v36142,28110,122734,9902,152400,7620c449580,157480,472665,147812,495300,137160v35815,-16854,71635,-31250,99060,-60960c614003,54920,627222,28098,647700,7620l655320,e" fillcolor="#f09f9d [1305]" stroked="f" strokeweight=".5pt">
                  <v:stroke joinstyle="miter"/>
                  <v:path arrowok="t" o:connecttype="custom" o:connectlocs="0,289560;144780,236220;259080,205740;365760,144780;388620,76200;365760,30480;335280,15240;297180,22860;281940,60960;259080,121920;274320,160020;426720,167640;495300,137160;594360,76200;647700,7620;655320,0" o:connectangles="0,0,0,0,0,0,0,0,0,0,0,0,0,0,0,0"/>
                </v:shape>
                <v:rect id="Прямоугольник 244252881" o:spid="_x0000_s1068" style="position:absolute;left:11571;top:23088;width:1230;height:59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" fillcolor="#f09f9d [1305]" stroked="f" strokeweight=".5pt"/>
                <v:rect id="Прямоугольник 1067629759" o:spid="_x0000_s1069" style="position:absolute;left:13716;top:24079;width:913;height:5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" fillcolor="#f09f9d [1305]" stroked="f" strokeweight=".5pt"/>
                <v:rect id="Прямоугольник 1113961320" o:spid="_x0000_s1070" style="position:absolute;left:18821;top:24536;width:762;height:5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" fillcolor="#f09f9d [1305]" stroked="f" strokeweight=".5pt"/>
                <v:rect id="Прямоугольник 317336658" o:spid="_x0000_s1071" style="position:absolute;left:21564;top:23698;width:991;height:5867;rotation:-2384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" fillcolor="#f09f9d [1305]" stroked="f" strokeweight=".5pt"/>
                <v:roundrect id="Прямоугольник: скругленные углы 929658253" o:spid="_x0000_s1072" style="position:absolute;left:35509;top:20650;width:11201;height:42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" fillcolor="gray [1631]" stroked="f" strokeweight=".5pt">
                  <v:stroke joinstyle="miter"/>
                </v:roundrect>
                <v:oval id="Овал 1160843754" o:spid="_x0000_s1073" style="position:absolute;left:46024;top:17068;width:5563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" fillcolor="gray [1631]" stroked="f" strokeweight=".5pt">
                  <v:stroke joinstyle="miter"/>
                </v:oval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Равнобедренный треугольник 295518304" o:spid="_x0000_s1074" type="#_x0000_t5" style="position:absolute;left:49987;top:15463;width:1981;height:2516;rotation:231268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" fillcolor="#5a5a5a [2111]" stroked="f" strokeweight=".5pt"/>
                <v:shape id="Блок-схема: извлечение 244750227" o:spid="_x0000_s1075" type="#_x0000_t127" style="position:absolute;left:46709;top:15570;width:1830;height:2108;rotation:-178503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" fillcolor="#5a5a5a [2111]" stroked="f" strokeweight=".5pt"/>
                <v:shape id="Полилиния: фигура 1947766545" o:spid="_x0000_s1076" style="position:absolute;left:45262;top:19354;width:2896;height:77;visibility:visible;mso-wrap-style:square;v-text-anchor:middle" coordsize="2895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" path="m289560,7620c193042,5011,96553,,,e" fillcolor="white [3212]" stroked="f" strokeweight=".5pt">
                  <v:stroke joinstyle="miter"/>
                  <v:path arrowok="t" o:connecttype="custom" o:connectlocs="289560,7620;0,0" o:connectangles="0,0"/>
                </v:shape>
                <v:rect id="Прямоугольник 2012072447" o:spid="_x0000_s1077" style="position:absolute;left:37261;top:24688;width:458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" fillcolor="gray [1631]" stroked="f" strokeweight=".5pt"/>
                <v:rect id="Прямоугольник 1088994064" o:spid="_x0000_s1078" style="position:absolute;left:38633;top:24003;width:457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" fillcolor="gray [1631]" stroked="f" strokeweight=".5pt"/>
                <v:rect id="Прямоугольник 1274080630" o:spid="_x0000_s1079" style="position:absolute;left:41833;top:24155;width:458;height:5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" fillcolor="gray [1631]" stroked="f" strokeweight=".5pt"/>
                <v:rect id="Прямоугольник 1250835613" o:spid="_x0000_s1080" style="position:absolute;left:43738;top:24231;width:534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" fillcolor="gray [1631]" stroked="f" strokeweight=".5pt"/>
                <v:rect id="Прямоугольник 1101245379" o:spid="_x0000_s1081" style="position:absolute;left:44500;top:19202;width:2667;height:457;rotation:71665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" fillcolor="white [3212]" stroked="f" strokeweight=".5pt"/>
                <v:rect id="Прямоугольник 565728406" o:spid="_x0000_s1082" style="position:absolute;left:44870;top:20802;width:2593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" fillcolor="white [3212]" stroked="f" strokeweight=".5pt"/>
                <v:oval id="Овал 2114375523" o:spid="_x0000_s1083" style="position:absolute;left:49606;top:19126;width:533;height:1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" fillcolor="black [3215]" stroked="f" strokeweight=".5pt">
                  <v:stroke joinstyle="miter"/>
                </v:oval>
                <v:oval id="Овал 1823099479" o:spid="_x0000_s1084" style="position:absolute;left:48006;top:19202;width:797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" fillcolor="black [3213]" stroked="f" strokeweight=".5pt">
                  <v:stroke joinstyle="miter"/>
                </v:oval>
                <v:oval id="Овал 878110079" o:spid="_x0000_s1085" style="position:absolute;left:48691;top:20802;width:749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" fillcolor="black [3213]" stroked="f" strokeweight=".5pt">
                  <v:stroke joinstyle="miter"/>
                </v:oval>
                <v:rect id="Прямоугольник 1704911119" o:spid="_x0000_s1086" style="position:absolute;left:50977;top:19812;width:2515;height:457;rotation:-118969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" fillcolor="white [3212]" stroked="f" strokeweight=".5pt"/>
                <v:rect id="Прямоугольник 1835378797" o:spid="_x0000_s1087" style="position:absolute;left:50882;top:21547;width:2601;height:458;rotation:85626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" fillcolor="white [3212]" stroked="f" strokeweight=".5pt"/>
                <v:rect id="Прямоугольник 835903338" o:spid="_x0000_s1088" style="position:absolute;left:31851;top:20421;width:4877;height:610;rotation:130793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" fillcolor="gray [1631]" stroked="f" strokeweight=".5pt"/>
                <w10:anchorlock/>
              </v:group>
            </w:pict>
          </mc:Fallback>
        </mc:AlternateContent>
      </w:r>
    </w:p>
    <w:p w14:paraId="46D34F41" w14:textId="683A8D7F" w:rsidR="00C218CC" w:rsidRDefault="00C218CC">
      <w:pPr>
        <w:ind w:firstLine="0"/>
      </w:pPr>
    </w:p>
    <w:sectPr w:rsidR="00C218CC">
      <w:headerReference w:type="default" r:id="rId8"/>
      <w:headerReference w:type="first" r:id="rId9"/>
      <w:pgSz w:w="11906" w:h="16838"/>
      <w:pgMar w:top="2182" w:right="567" w:bottom="2466" w:left="1417" w:header="85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A3E9D" w14:textId="77777777" w:rsidR="004F1A9B" w:rsidRDefault="004F1A9B">
      <w:pPr>
        <w:spacing w:line="240" w:lineRule="auto"/>
      </w:pPr>
      <w:r>
        <w:separator/>
      </w:r>
    </w:p>
  </w:endnote>
  <w:endnote w:type="continuationSeparator" w:id="0">
    <w:p w14:paraId="0C9698F0" w14:textId="77777777" w:rsidR="004F1A9B" w:rsidRDefault="004F1A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Italic">
    <w:altName w:val="Cambria"/>
    <w:charset w:val="01"/>
    <w:family w:val="roman"/>
    <w:pitch w:val="variable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AA292" w14:textId="77777777" w:rsidR="004F1A9B" w:rsidRDefault="004F1A9B">
      <w:pPr>
        <w:spacing w:line="240" w:lineRule="auto"/>
      </w:pPr>
      <w:r>
        <w:separator/>
      </w:r>
    </w:p>
  </w:footnote>
  <w:footnote w:type="continuationSeparator" w:id="0">
    <w:p w14:paraId="79A13ECF" w14:textId="77777777" w:rsidR="004F1A9B" w:rsidRDefault="004F1A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04115" w14:textId="51D67DD3" w:rsidR="00CB3AFD" w:rsidRDefault="00E82FFE">
    <w:pPr>
      <w:pStyle w:val="1"/>
      <w:ind w:firstLine="680"/>
      <w:jc w:val="center"/>
    </w:pPr>
    <w:r>
      <w:t xml:space="preserve">Вариант </w:t>
    </w:r>
    <w:r w:rsidR="004F1A9B">
      <w:t>3</w:t>
    </w:r>
    <w:r>
      <w:t>.</w:t>
    </w:r>
  </w:p>
  <w:p w14:paraId="3D0DCAB3" w14:textId="77777777" w:rsidR="00CB3AFD" w:rsidRDefault="00CB3AFD">
    <w:pPr>
      <w:pStyle w:val="1"/>
      <w:numPr>
        <w:ilvl w:val="0"/>
        <w:numId w:val="0"/>
      </w:numPr>
      <w:ind w:left="680"/>
      <w:jc w:val="center"/>
      <w:rPr>
        <w:rFonts w:ascii="Courier New" w:hAnsi="Courier New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3EF57" w14:textId="77777777" w:rsidR="00CB3AFD" w:rsidRDefault="00E82FFE">
    <w:pPr>
      <w:pStyle w:val="1"/>
      <w:ind w:firstLine="680"/>
      <w:jc w:val="center"/>
    </w:pPr>
    <w:r>
      <w:t>Вариант 1.</w:t>
    </w:r>
  </w:p>
  <w:p w14:paraId="6C21B0AC" w14:textId="77777777" w:rsidR="00CB3AFD" w:rsidRDefault="00CB3AFD">
    <w:pPr>
      <w:pStyle w:val="1"/>
      <w:numPr>
        <w:ilvl w:val="0"/>
        <w:numId w:val="0"/>
      </w:numPr>
      <w:ind w:left="680"/>
      <w:jc w:val="center"/>
      <w:rPr>
        <w:rFonts w:ascii="Courier New" w:hAnsi="Courier Ne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C1836"/>
    <w:multiLevelType w:val="multilevel"/>
    <w:tmpl w:val="0FD0F89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12B71ED"/>
    <w:multiLevelType w:val="multilevel"/>
    <w:tmpl w:val="DD98A8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6A32062"/>
    <w:multiLevelType w:val="multilevel"/>
    <w:tmpl w:val="118C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18146699">
    <w:abstractNumId w:val="1"/>
  </w:num>
  <w:num w:numId="2" w16cid:durableId="2018920156">
    <w:abstractNumId w:val="0"/>
  </w:num>
  <w:num w:numId="3" w16cid:durableId="778839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1A9B"/>
    <w:rsid w:val="001437B6"/>
    <w:rsid w:val="001E54E7"/>
    <w:rsid w:val="004F1A9B"/>
    <w:rsid w:val="00970E97"/>
    <w:rsid w:val="00AB16A3"/>
    <w:rsid w:val="00C218CC"/>
    <w:rsid w:val="00CB3AFD"/>
    <w:rsid w:val="00E8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784DB"/>
  <w15:docId w15:val="{4E335B4E-2C29-43CF-A09B-0145A490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680"/>
    </w:pPr>
    <w:rPr>
      <w:rFonts w:ascii="Times New Roman" w:hAnsi="Times New Roman"/>
      <w:sz w:val="28"/>
    </w:rPr>
  </w:style>
  <w:style w:type="paragraph" w:styleId="1">
    <w:name w:val="heading 1"/>
    <w:basedOn w:val="user"/>
    <w:next w:val="a0"/>
    <w:uiPriority w:val="9"/>
    <w:qFormat/>
    <w:pPr>
      <w:numPr>
        <w:numId w:val="2"/>
      </w:numPr>
      <w:ind w:left="680"/>
      <w:jc w:val="both"/>
      <w:outlineLvl w:val="0"/>
    </w:pPr>
    <w:rPr>
      <w:rFonts w:ascii="Times New Roman" w:hAnsi="Times New Roman"/>
      <w:b/>
      <w:bCs/>
      <w:sz w:val="32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имвол нумерации"/>
  </w:style>
  <w:style w:type="paragraph" w:styleId="a5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6">
    <w:name w:val="List"/>
    <w:basedOn w:val="a0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8">
    <w:name w:val="index heading"/>
    <w:basedOn w:val="a"/>
    <w:pPr>
      <w:suppressLineNumbers/>
    </w:p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customStyle="1" w:styleId="a9">
    <w:name w:val="Колонтитулы"/>
    <w:basedOn w:val="a"/>
    <w:pPr>
      <w:suppressLineNumbers/>
      <w:tabs>
        <w:tab w:val="center" w:pos="4961"/>
        <w:tab w:val="right" w:pos="9922"/>
      </w:tabs>
    </w:pPr>
  </w:style>
  <w:style w:type="paragraph" w:customStyle="1" w:styleId="user1">
    <w:name w:val="Колонтитулы (user)"/>
    <w:basedOn w:val="a"/>
  </w:style>
  <w:style w:type="paragraph" w:styleId="aa">
    <w:name w:val="header"/>
    <w:basedOn w:val="a9"/>
  </w:style>
  <w:style w:type="paragraph" w:styleId="ab">
    <w:name w:val="footer"/>
    <w:basedOn w:val="a9"/>
  </w:style>
  <w:style w:type="paragraph" w:customStyle="1" w:styleId="TableParagraph">
    <w:name w:val="Table Paragraph"/>
    <w:basedOn w:val="a"/>
    <w:pPr>
      <w:ind w:left="48"/>
      <w:jc w:val="center"/>
    </w:pPr>
  </w:style>
  <w:style w:type="paragraph" w:customStyle="1" w:styleId="ac">
    <w:name w:val="Автор"/>
    <w:basedOn w:val="a"/>
    <w:rPr>
      <w:rFonts w:ascii="Italic" w:hAnsi="Italic"/>
      <w:color w:val="000000"/>
    </w:rPr>
  </w:style>
  <w:style w:type="paragraph" w:customStyle="1" w:styleId="ad">
    <w:name w:val="Стихи"/>
    <w:basedOn w:val="a"/>
    <w:pPr>
      <w:spacing w:before="57" w:after="113"/>
      <w:ind w:firstLine="0"/>
    </w:pPr>
  </w:style>
  <w:style w:type="paragraph" w:customStyle="1" w:styleId="ae">
    <w:name w:val="Содержимое таблицы"/>
    <w:basedOn w:val="a"/>
    <w:pPr>
      <w:widowControl w:val="0"/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ben\Downloads\&#1051;&#1072;&#1073;&#1086;&#1088;&#1072;&#1090;&#1086;&#1088;&#1085;&#1072;&#1103;1_&#1041;&#1072;&#1081;&#1088;&#1072;&#1084;&#1073;&#1072;&#1077;&#1074;.dotx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BCCBE-93C1-434A-9409-FF100F84D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Лабораторная1_Байрамбаев</Template>
  <TotalTime>0</TotalTime>
  <Pages>5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koben</dc:creator>
  <dc:description/>
  <cp:lastModifiedBy>kobenovakaruaj@gmail.com</cp:lastModifiedBy>
  <cp:revision>1</cp:revision>
  <dcterms:created xsi:type="dcterms:W3CDTF">2026-10-16T13:01:00Z</dcterms:created>
  <dcterms:modified xsi:type="dcterms:W3CDTF">2026-10-16T14:08:00Z</dcterms:modified>
  <dc:language>ru-RU</dc:language>
</cp:coreProperties>
</file>